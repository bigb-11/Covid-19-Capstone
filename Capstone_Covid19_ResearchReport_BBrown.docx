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487BA" w14:textId="77777777" w:rsidR="004048B0" w:rsidRPr="004048B0" w:rsidRDefault="009C1C87" w:rsidP="008F1ABD">
      <w:pPr>
        <w:pStyle w:val="CoverInfo"/>
        <w:spacing w:before="0"/>
        <w:jc w:val="left"/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7695" behindDoc="1" locked="1" layoutInCell="1" allowOverlap="1" wp14:anchorId="4ADA5D9A" wp14:editId="3645BF54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 title="Decorativ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180" y="4411980"/>
                            <a:ext cx="3373755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611109" id="Group 4" o:spid="_x0000_s1026" alt="&quot;&quot;" style="position:absolute;margin-left:-36pt;margin-top:-36pt;width:612pt;height:11in;z-index:-2516387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77724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r:id="rId13" o:title=""/>
                </v:shape>
                <v:shape id="Picture 8" o:spid="_x0000_s1028" type="#_x0000_t75" style="position:absolute;left:22021;top:44119;width:33738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r:id="rId14" o:title=""/>
                </v:shape>
                <w10:anchorlock/>
              </v:group>
            </w:pict>
          </mc:Fallback>
        </mc:AlternateContent>
      </w:r>
    </w:p>
    <w:tbl>
      <w:tblPr>
        <w:tblW w:w="10800" w:type="dxa"/>
        <w:tblLayout w:type="fixed"/>
        <w:tblLook w:val="04A0" w:firstRow="1" w:lastRow="0" w:firstColumn="1" w:lastColumn="0" w:noHBand="0" w:noVBand="1"/>
      </w:tblPr>
      <w:tblGrid>
        <w:gridCol w:w="10800"/>
      </w:tblGrid>
      <w:tr w:rsidR="004048B0" w:rsidRPr="004048B0" w14:paraId="09379538" w14:textId="77777777" w:rsidTr="00FA7409">
        <w:trPr>
          <w:trHeight w:val="4320"/>
        </w:trPr>
        <w:tc>
          <w:tcPr>
            <w:tcW w:w="10800" w:type="dxa"/>
          </w:tcPr>
          <w:p w14:paraId="3F67B92C" w14:textId="77777777" w:rsidR="004048B0" w:rsidRPr="004048B0" w:rsidRDefault="004048B0" w:rsidP="004048B0">
            <w:pPr>
              <w:jc w:val="center"/>
              <w:outlineLvl w:val="0"/>
              <w:rPr>
                <w:rFonts w:asciiTheme="majorHAnsi" w:hAnsiTheme="majorHAnsi" w:cstheme="majorHAnsi"/>
                <w:caps/>
                <w:color w:val="FFFFFF" w:themeColor="background1"/>
                <w:sz w:val="96"/>
                <w:szCs w:val="96"/>
              </w:rPr>
            </w:pPr>
          </w:p>
        </w:tc>
      </w:tr>
      <w:tr w:rsidR="004048B0" w:rsidRPr="004048B0" w14:paraId="047A1B3D" w14:textId="77777777" w:rsidTr="008F1ABD">
        <w:trPr>
          <w:trHeight w:val="944"/>
        </w:trPr>
        <w:tc>
          <w:tcPr>
            <w:tcW w:w="10800" w:type="dxa"/>
            <w:vAlign w:val="center"/>
          </w:tcPr>
          <w:p w14:paraId="34643CB7" w14:textId="35379C52" w:rsidR="004048B0" w:rsidRPr="004048B0" w:rsidRDefault="00BC7AB7" w:rsidP="004048B0">
            <w:pPr>
              <w:pStyle w:val="Title"/>
            </w:pPr>
            <w:r w:rsidRPr="00BC7AB7">
              <w:rPr>
                <w:highlight w:val="black"/>
              </w:rPr>
              <w:t>covid-19 icu admissions</w:t>
            </w:r>
          </w:p>
        </w:tc>
      </w:tr>
      <w:tr w:rsidR="004048B0" w:rsidRPr="004048B0" w14:paraId="011CB240" w14:textId="77777777" w:rsidTr="008F1ABD">
        <w:trPr>
          <w:trHeight w:val="1528"/>
        </w:trPr>
        <w:tc>
          <w:tcPr>
            <w:tcW w:w="10800" w:type="dxa"/>
            <w:vAlign w:val="center"/>
          </w:tcPr>
          <w:p w14:paraId="5B73B612" w14:textId="29288220" w:rsidR="004048B0" w:rsidRPr="004048B0" w:rsidRDefault="00BC7AB7" w:rsidP="004048B0">
            <w:pPr>
              <w:pStyle w:val="Subtitle"/>
              <w:framePr w:wrap="auto" w:vAnchor="margin" w:hAnchor="text" w:yAlign="inline"/>
            </w:pPr>
            <w:r>
              <w:t>predictions using ml</w:t>
            </w:r>
          </w:p>
        </w:tc>
      </w:tr>
      <w:tr w:rsidR="004048B0" w:rsidRPr="004048B0" w14:paraId="1D605E8F" w14:textId="77777777" w:rsidTr="008F1ABD">
        <w:trPr>
          <w:trHeight w:val="6491"/>
        </w:trPr>
        <w:tc>
          <w:tcPr>
            <w:tcW w:w="10800" w:type="dxa"/>
            <w:vAlign w:val="bottom"/>
          </w:tcPr>
          <w:p w14:paraId="44EEEF55" w14:textId="5406ECFD" w:rsidR="004048B0" w:rsidRPr="004048B0" w:rsidRDefault="00BC7AB7" w:rsidP="004048B0">
            <w:pPr>
              <w:pStyle w:val="CoverInfo"/>
              <w:rPr>
                <w:noProof/>
              </w:rPr>
            </w:pPr>
            <w:r>
              <w:rPr>
                <w:noProof/>
              </w:rPr>
              <w:t>BRITTANY BROWN</w:t>
            </w:r>
            <w:r w:rsidR="004048B0" w:rsidRPr="004048B0">
              <w:rPr>
                <w:noProof/>
              </w:rPr>
              <w:t xml:space="preserve"> </w:t>
            </w:r>
            <w:sdt>
              <w:sdtPr>
                <w:rPr>
                  <w:noProof/>
                </w:rPr>
                <w:id w:val="-1690362417"/>
                <w:placeholder>
                  <w:docPart w:val="45BD064FB9E34CD3A9E11E3539597CFC"/>
                </w:placeholder>
                <w:temporary/>
                <w:showingPlcHdr/>
                <w15:appearance w15:val="hidden"/>
              </w:sdtPr>
              <w:sdtEndPr/>
              <w:sdtContent>
                <w:r w:rsidR="004048B0" w:rsidRPr="004048B0">
                  <w:rPr>
                    <w:noProof/>
                  </w:rPr>
                  <w:t>|</w:t>
                </w:r>
              </w:sdtContent>
            </w:sdt>
            <w:r w:rsidR="004048B0" w:rsidRPr="004048B0">
              <w:rPr>
                <w:noProof/>
              </w:rPr>
              <w:t xml:space="preserve"> </w:t>
            </w:r>
            <w:r>
              <w:rPr>
                <w:noProof/>
              </w:rPr>
              <w:t>UTA: DATA SCIENCE &amp; ANALYTICS BOOTCAMP</w:t>
            </w:r>
          </w:p>
        </w:tc>
      </w:tr>
    </w:tbl>
    <w:p w14:paraId="15184841" w14:textId="77777777" w:rsidR="00B678B1" w:rsidRPr="004048B0" w:rsidRDefault="00B678B1" w:rsidP="004048B0"/>
    <w:p w14:paraId="296719E5" w14:textId="77777777" w:rsidR="007762BF" w:rsidRPr="004048B0" w:rsidRDefault="007762BF">
      <w:pPr>
        <w:sectPr w:rsidR="007762BF" w:rsidRPr="004048B0" w:rsidSect="006F5A91">
          <w:footerReference w:type="default" r:id="rId15"/>
          <w:footerReference w:type="first" r:id="rId16"/>
          <w:pgSz w:w="12240" w:h="15840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73593709" w14:textId="20F4095E" w:rsidR="00114118" w:rsidRPr="004048B0" w:rsidRDefault="00114118"/>
    <w:tbl>
      <w:tblPr>
        <w:tblW w:w="11091" w:type="dxa"/>
        <w:tblLayout w:type="fixed"/>
        <w:tblLook w:val="0600" w:firstRow="0" w:lastRow="0" w:firstColumn="0" w:lastColumn="0" w:noHBand="1" w:noVBand="1"/>
      </w:tblPr>
      <w:tblGrid>
        <w:gridCol w:w="3697"/>
        <w:gridCol w:w="7394"/>
      </w:tblGrid>
      <w:tr w:rsidR="0015336E" w:rsidRPr="004048B0" w14:paraId="6BC9E32A" w14:textId="77777777" w:rsidTr="000858DB">
        <w:trPr>
          <w:trHeight w:val="305"/>
        </w:trPr>
        <w:tc>
          <w:tcPr>
            <w:tcW w:w="3697" w:type="dxa"/>
            <w:vMerge w:val="restart"/>
          </w:tcPr>
          <w:p w14:paraId="40A15419" w14:textId="77777777" w:rsidR="0015336E" w:rsidRPr="004048B0" w:rsidRDefault="0015336E" w:rsidP="005947BE">
            <w:pPr>
              <w:rPr>
                <w:noProof/>
              </w:rPr>
            </w:pPr>
          </w:p>
        </w:tc>
        <w:tc>
          <w:tcPr>
            <w:tcW w:w="7394" w:type="dxa"/>
          </w:tcPr>
          <w:p w14:paraId="0824186E" w14:textId="77777777" w:rsidR="0015336E" w:rsidRPr="004048B0" w:rsidRDefault="0015336E" w:rsidP="005947BE">
            <w:pPr>
              <w:rPr>
                <w:b/>
                <w:bCs/>
              </w:rPr>
            </w:pPr>
            <w:r w:rsidRPr="004048B0">
              <w:rPr>
                <w:noProof/>
                <w:lang w:eastAsia="en-AU"/>
              </w:rPr>
              <w:drawing>
                <wp:inline distT="0" distB="0" distL="0" distR="0" wp14:anchorId="5149946C" wp14:editId="0ECFC37C">
                  <wp:extent cx="2286000" cy="222740"/>
                  <wp:effectExtent l="0" t="0" r="0" b="6350"/>
                  <wp:docPr id="1" name="Graphic 1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36E" w:rsidRPr="004048B0" w14:paraId="73434519" w14:textId="77777777" w:rsidTr="000858DB">
        <w:trPr>
          <w:trHeight w:val="1018"/>
        </w:trPr>
        <w:tc>
          <w:tcPr>
            <w:tcW w:w="3697" w:type="dxa"/>
            <w:vMerge/>
          </w:tcPr>
          <w:p w14:paraId="3B1CACBB" w14:textId="77777777" w:rsidR="0015336E" w:rsidRPr="004048B0" w:rsidRDefault="0015336E" w:rsidP="005947BE">
            <w:pPr>
              <w:rPr>
                <w:noProof/>
              </w:rPr>
            </w:pPr>
          </w:p>
        </w:tc>
        <w:tc>
          <w:tcPr>
            <w:tcW w:w="7394" w:type="dxa"/>
          </w:tcPr>
          <w:p w14:paraId="561B601E" w14:textId="77777777" w:rsidR="0015336E" w:rsidRPr="004048B0" w:rsidRDefault="00A523FF" w:rsidP="00FE44CB">
            <w:pPr>
              <w:pStyle w:val="Heading2"/>
            </w:pPr>
            <w:sdt>
              <w:sdtPr>
                <w:id w:val="-585149648"/>
                <w:placeholder>
                  <w:docPart w:val="1118D481A6044314A4B5CBB51EBD1B48"/>
                </w:placeholder>
                <w:temporary/>
                <w:showingPlcHdr/>
                <w15:appearance w15:val="hidden"/>
              </w:sdtPr>
              <w:sdtEndPr/>
              <w:sdtContent>
                <w:r w:rsidR="007366D6" w:rsidRPr="004048B0">
                  <w:t>Introduction</w:t>
                </w:r>
              </w:sdtContent>
            </w:sdt>
          </w:p>
        </w:tc>
      </w:tr>
      <w:tr w:rsidR="0015336E" w:rsidRPr="004048B0" w14:paraId="4D99E97E" w14:textId="77777777" w:rsidTr="000858DB">
        <w:trPr>
          <w:trHeight w:val="4018"/>
        </w:trPr>
        <w:tc>
          <w:tcPr>
            <w:tcW w:w="3697" w:type="dxa"/>
            <w:vMerge/>
          </w:tcPr>
          <w:p w14:paraId="76BEC6FD" w14:textId="77777777" w:rsidR="0015336E" w:rsidRPr="004048B0" w:rsidRDefault="0015336E" w:rsidP="005947BE">
            <w:pPr>
              <w:rPr>
                <w:noProof/>
              </w:rPr>
            </w:pPr>
          </w:p>
        </w:tc>
        <w:tc>
          <w:tcPr>
            <w:tcW w:w="7394" w:type="dxa"/>
          </w:tcPr>
          <w:p w14:paraId="0FE4E24E" w14:textId="3574482B" w:rsidR="0015336E" w:rsidRPr="004048B0" w:rsidRDefault="00491532" w:rsidP="0015336E">
            <w:pPr>
              <w:pStyle w:val="Heading3"/>
            </w:pPr>
            <w:r>
              <w:t>THE PROBLEM</w:t>
            </w:r>
          </w:p>
          <w:p w14:paraId="7C00BAED" w14:textId="540E31CF" w:rsidR="000858DB" w:rsidRPr="00F63A49" w:rsidRDefault="000858DB" w:rsidP="000858DB">
            <w:pPr>
              <w:spacing w:after="160" w:line="259" w:lineRule="auto"/>
            </w:pPr>
            <w:r w:rsidRPr="00F63A49">
              <w:t xml:space="preserve">The COVID-19 pandemic has significantly strained healthcare systems worldwide, with Brazil being one of the hardest-hit countries. As of May 26, 2021, Brazil reported over 16 million confirmed COVID-19 cases and 454,429 confirmed deaths. The rapid surge in cases overwhelmed hospital capacities, particularly Intensive Care Units (ICUs). To address this issue, a data science team at </w:t>
            </w:r>
            <w:r>
              <w:t>Hospital Sírio-Libanês, São Paulo and Brasilia</w:t>
            </w:r>
            <w:r w:rsidRPr="00F63A49">
              <w:t xml:space="preserve"> has released a dataset on Kaggle, aiming to develop machine learning (ML) models that can predict whether a COVID-19 patient will require ICU admission. The objective of this research is to leverage ML to anticipate ICU needs, thereby optimizing resource allocation and potentially saving lives.</w:t>
            </w:r>
          </w:p>
          <w:p w14:paraId="281DC5A5" w14:textId="77777777" w:rsidR="0015336E" w:rsidRPr="004048B0" w:rsidRDefault="0015336E" w:rsidP="0015336E"/>
          <w:p w14:paraId="193421A3" w14:textId="58E89E17" w:rsidR="00EA0EF8" w:rsidRPr="004048B0" w:rsidRDefault="00491532" w:rsidP="00EA0EF8">
            <w:pPr>
              <w:pStyle w:val="Heading3"/>
            </w:pPr>
            <w:r>
              <w:t>TASK #1</w:t>
            </w:r>
          </w:p>
          <w:p w14:paraId="7FFB23C2" w14:textId="3411F874" w:rsidR="00EA0EF8" w:rsidRPr="004048B0" w:rsidRDefault="000858DB" w:rsidP="00EA0EF8">
            <w:r w:rsidRPr="000858DB">
              <w:rPr>
                <w:b/>
                <w:bCs/>
              </w:rPr>
              <w:t>Predict admission to the ICU of confirmed COVID-19 cases.</w:t>
            </w:r>
            <w:r w:rsidRPr="000858DB">
              <w:br/>
              <w:t>Based on the data available, is it feasible to predict which patients will need intensive care unit support?</w:t>
            </w:r>
            <w:r w:rsidRPr="000858DB">
              <w:br/>
              <w:t xml:space="preserve">The aim is to provide tertiary and </w:t>
            </w:r>
            <w:r w:rsidRPr="000858DB">
              <w:t>quaternary</w:t>
            </w:r>
            <w:r w:rsidRPr="000858DB">
              <w:t xml:space="preserve"> hospitals with the most accurate answer, so ICU resources can be </w:t>
            </w:r>
            <w:r w:rsidRPr="000858DB">
              <w:t>arranged,</w:t>
            </w:r>
            <w:r w:rsidRPr="000858DB">
              <w:t xml:space="preserve"> or patient transfer can be scheduled</w:t>
            </w:r>
            <w:r>
              <w:t>.</w:t>
            </w:r>
          </w:p>
          <w:p w14:paraId="6097B67F" w14:textId="77777777" w:rsidR="0015336E" w:rsidRPr="004048B0" w:rsidRDefault="00EA0EF8" w:rsidP="00EA0EF8">
            <w:r w:rsidRPr="004048B0">
              <w:t xml:space="preserve"> </w:t>
            </w:r>
          </w:p>
          <w:p w14:paraId="37410B11" w14:textId="69F5D773" w:rsidR="00EA0EF8" w:rsidRPr="004048B0" w:rsidRDefault="00491532" w:rsidP="00EA0EF8">
            <w:pPr>
              <w:pStyle w:val="Heading3"/>
            </w:pPr>
            <w:r>
              <w:t>TASK #2</w:t>
            </w:r>
          </w:p>
          <w:p w14:paraId="5552585A" w14:textId="1751E65A" w:rsidR="00EA0EF8" w:rsidRPr="004048B0" w:rsidRDefault="000858DB" w:rsidP="00EA0EF8">
            <w:r w:rsidRPr="000858DB">
              <w:rPr>
                <w:b/>
                <w:bCs/>
              </w:rPr>
              <w:t>Predict NOT admission to the ICU of confirmed COVID-19 cases.</w:t>
            </w:r>
            <w:r w:rsidRPr="000858DB">
              <w:br/>
              <w:t>Based on the subsample of widely available data, is it feasible to predict which patients will need intensive care unit support?</w:t>
            </w:r>
            <w:r w:rsidRPr="000858DB">
              <w:br/>
              <w:t>The aim is to provide local and temporary hospitals a good enough answer, so frontline physicians can safely discharge and remotely follow up with these patients.</w:t>
            </w:r>
            <w:r>
              <w:rPr>
                <w:rStyle w:val="EndnoteReference"/>
              </w:rPr>
              <w:endnoteReference w:id="1"/>
            </w:r>
          </w:p>
          <w:p w14:paraId="531451FB" w14:textId="27C93317" w:rsidR="00C17936" w:rsidRPr="004048B0" w:rsidRDefault="000858DB" w:rsidP="00EA0EF8">
            <w:sdt>
              <w:sdtPr>
                <w:id w:val="557511328"/>
                <w:placeholder>
                  <w:docPart w:val="3380E8323F4B4FBEA2B9A049F364E079"/>
                </w:placeholder>
                <w:showingPlcHdr/>
              </w:sdtPr>
              <w:sdtContent>
                <w:r w:rsidRPr="000858DB">
                  <w:rPr>
                    <w:sz w:val="18"/>
                    <w:szCs w:val="18"/>
                    <w:highlight w:val="darkGray"/>
                  </w:rPr>
                  <w:t>Figure 1</w:t>
                </w:r>
              </w:sdtContent>
            </w:sdt>
          </w:p>
        </w:tc>
      </w:tr>
      <w:tr w:rsidR="0015336E" w:rsidRPr="004048B0" w14:paraId="3E083E85" w14:textId="77777777" w:rsidTr="000858DB">
        <w:trPr>
          <w:trHeight w:val="3461"/>
        </w:trPr>
        <w:tc>
          <w:tcPr>
            <w:tcW w:w="3697" w:type="dxa"/>
            <w:vMerge/>
          </w:tcPr>
          <w:p w14:paraId="249F626A" w14:textId="77777777" w:rsidR="0015336E" w:rsidRPr="004048B0" w:rsidRDefault="0015336E" w:rsidP="005947BE">
            <w:pPr>
              <w:rPr>
                <w:noProof/>
              </w:rPr>
            </w:pPr>
          </w:p>
        </w:tc>
        <w:tc>
          <w:tcPr>
            <w:tcW w:w="7394" w:type="dxa"/>
          </w:tcPr>
          <w:p w14:paraId="118F359B" w14:textId="4D18246E" w:rsidR="0015336E" w:rsidRPr="004048B0" w:rsidRDefault="003D2F26" w:rsidP="00120EDB">
            <w:pPr>
              <w:rPr>
                <w:noProof/>
              </w:rPr>
            </w:pPr>
            <w:r w:rsidRPr="000858DB">
              <w:rPr>
                <w:noProof/>
                <w:lang w:eastAsia="en-AU"/>
              </w:rPr>
              <w:drawing>
                <wp:anchor distT="0" distB="0" distL="114300" distR="114300" simplePos="0" relativeHeight="251680767" behindDoc="0" locked="0" layoutInCell="1" allowOverlap="1" wp14:anchorId="00A4E803" wp14:editId="30F4BD85">
                  <wp:simplePos x="0" y="0"/>
                  <wp:positionH relativeFrom="column">
                    <wp:posOffset>-1728470</wp:posOffset>
                  </wp:positionH>
                  <wp:positionV relativeFrom="paragraph">
                    <wp:posOffset>178435</wp:posOffset>
                  </wp:positionV>
                  <wp:extent cx="4434840" cy="2208530"/>
                  <wp:effectExtent l="0" t="0" r="3810" b="1270"/>
                  <wp:wrapNone/>
                  <wp:docPr id="1404747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7471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5336E" w:rsidRPr="004048B0" w14:paraId="2127F81C" w14:textId="77777777" w:rsidTr="000858DB">
        <w:trPr>
          <w:trHeight w:val="407"/>
        </w:trPr>
        <w:tc>
          <w:tcPr>
            <w:tcW w:w="3697" w:type="dxa"/>
            <w:vMerge/>
          </w:tcPr>
          <w:p w14:paraId="5D534B88" w14:textId="77777777" w:rsidR="0015336E" w:rsidRPr="004048B0" w:rsidRDefault="0015336E" w:rsidP="005947BE">
            <w:pPr>
              <w:rPr>
                <w:noProof/>
              </w:rPr>
            </w:pPr>
          </w:p>
        </w:tc>
        <w:tc>
          <w:tcPr>
            <w:tcW w:w="7394" w:type="dxa"/>
          </w:tcPr>
          <w:p w14:paraId="5F858ABA" w14:textId="29546D2C" w:rsidR="0015336E" w:rsidRPr="004048B0" w:rsidRDefault="0015336E" w:rsidP="004048B0">
            <w:pPr>
              <w:pStyle w:val="Caption"/>
            </w:pPr>
          </w:p>
        </w:tc>
      </w:tr>
    </w:tbl>
    <w:p w14:paraId="15660B4A" w14:textId="649C4820" w:rsidR="007762BF" w:rsidRPr="004048B0" w:rsidRDefault="007762BF"/>
    <w:p w14:paraId="06CBC371" w14:textId="77777777" w:rsidR="00C17936" w:rsidRPr="004048B0" w:rsidRDefault="00C17936">
      <w:pPr>
        <w:sectPr w:rsidR="00C17936" w:rsidRPr="004048B0" w:rsidSect="006F5A91">
          <w:pgSz w:w="12240" w:h="15840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52158A4F" w14:textId="77777777" w:rsidR="005F350F" w:rsidRPr="004048B0" w:rsidRDefault="005F350F"/>
    <w:tbl>
      <w:tblPr>
        <w:tblW w:w="0" w:type="auto"/>
        <w:tblLook w:val="0600" w:firstRow="0" w:lastRow="0" w:firstColumn="0" w:lastColumn="0" w:noHBand="1" w:noVBand="1"/>
      </w:tblPr>
      <w:tblGrid>
        <w:gridCol w:w="3240"/>
        <w:gridCol w:w="360"/>
        <w:gridCol w:w="7200"/>
      </w:tblGrid>
      <w:tr w:rsidR="00CD7F84" w:rsidRPr="004048B0" w14:paraId="30DE4992" w14:textId="77777777" w:rsidTr="006551C3">
        <w:trPr>
          <w:trHeight w:val="432"/>
        </w:trPr>
        <w:tc>
          <w:tcPr>
            <w:tcW w:w="3240" w:type="dxa"/>
          </w:tcPr>
          <w:p w14:paraId="1F67E4C0" w14:textId="77777777" w:rsidR="00CD7F84" w:rsidRPr="004048B0" w:rsidRDefault="00120EDB" w:rsidP="00417D0A">
            <w:r w:rsidRPr="004048B0">
              <w:br w:type="page"/>
            </w:r>
          </w:p>
        </w:tc>
        <w:tc>
          <w:tcPr>
            <w:tcW w:w="360" w:type="dxa"/>
          </w:tcPr>
          <w:p w14:paraId="6FBF4A60" w14:textId="77777777" w:rsidR="00CD7F84" w:rsidRPr="004048B0" w:rsidRDefault="00CD7F84" w:rsidP="0064029B">
            <w:pPr>
              <w:rPr>
                <w:noProof/>
              </w:rPr>
            </w:pPr>
          </w:p>
        </w:tc>
        <w:tc>
          <w:tcPr>
            <w:tcW w:w="7200" w:type="dxa"/>
          </w:tcPr>
          <w:p w14:paraId="189540A9" w14:textId="77777777" w:rsidR="00CD7F84" w:rsidRPr="004048B0" w:rsidRDefault="00CD7F84" w:rsidP="0064029B">
            <w:r w:rsidRPr="004048B0">
              <w:rPr>
                <w:noProof/>
                <w:lang w:eastAsia="en-AU"/>
              </w:rPr>
              <w:drawing>
                <wp:inline distT="0" distB="0" distL="0" distR="0" wp14:anchorId="3CF3FB05" wp14:editId="76F1B0FA">
                  <wp:extent cx="2286000" cy="222740"/>
                  <wp:effectExtent l="0" t="0" r="0" b="6350"/>
                  <wp:docPr id="10" name="Graphic 10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936" w:rsidRPr="004048B0" w14:paraId="53D2CE8C" w14:textId="77777777" w:rsidTr="00946148">
        <w:trPr>
          <w:trHeight w:val="1098"/>
        </w:trPr>
        <w:tc>
          <w:tcPr>
            <w:tcW w:w="3240" w:type="dxa"/>
            <w:vMerge w:val="restart"/>
          </w:tcPr>
          <w:p w14:paraId="5AB92607" w14:textId="7C86B6F7" w:rsidR="00C17936" w:rsidRPr="004048B0" w:rsidRDefault="00C17936" w:rsidP="00450F88">
            <w:pPr>
              <w:pStyle w:val="Heading3"/>
            </w:pPr>
          </w:p>
          <w:p w14:paraId="466B1D41" w14:textId="6C0E3225" w:rsidR="00C17936" w:rsidRPr="004048B0" w:rsidRDefault="00C17936" w:rsidP="005D23E8">
            <w:pPr>
              <w:pStyle w:val="ListHeader"/>
            </w:pPr>
          </w:p>
          <w:p w14:paraId="5022BE16" w14:textId="4BBD4B49" w:rsidR="00C17936" w:rsidRPr="004048B0" w:rsidRDefault="00C17936" w:rsidP="005D23E8">
            <w:pPr>
              <w:pStyle w:val="Bullets"/>
              <w:numPr>
                <w:ilvl w:val="0"/>
                <w:numId w:val="0"/>
              </w:numPr>
              <w:ind w:left="360" w:hanging="360"/>
            </w:pPr>
          </w:p>
          <w:p w14:paraId="5FE32995" w14:textId="047F32FA" w:rsidR="00C17936" w:rsidRPr="004048B0" w:rsidRDefault="00C17936" w:rsidP="00450F88">
            <w:pPr>
              <w:ind w:left="360"/>
            </w:pPr>
          </w:p>
          <w:p w14:paraId="28BF1FEF" w14:textId="61DE9F4F" w:rsidR="004048B0" w:rsidRPr="004048B0" w:rsidRDefault="004048B0" w:rsidP="004048B0"/>
          <w:p w14:paraId="4738CF64" w14:textId="5AE408B9" w:rsidR="00C17936" w:rsidRPr="004048B0" w:rsidRDefault="00C17936" w:rsidP="00450F88">
            <w:pPr>
              <w:pStyle w:val="Heading3"/>
            </w:pPr>
          </w:p>
          <w:p w14:paraId="65B48D85" w14:textId="6D7D73E5" w:rsidR="00C17936" w:rsidRPr="004048B0" w:rsidRDefault="00C17936" w:rsidP="005D23E8">
            <w:pPr>
              <w:pStyle w:val="ListHeader"/>
            </w:pPr>
          </w:p>
          <w:p w14:paraId="31D9DB6A" w14:textId="1CB53DED" w:rsidR="00C17936" w:rsidRPr="004048B0" w:rsidRDefault="00C17936" w:rsidP="005D23E8">
            <w:pPr>
              <w:pStyle w:val="Bullets"/>
              <w:numPr>
                <w:ilvl w:val="0"/>
                <w:numId w:val="0"/>
              </w:numPr>
              <w:ind w:left="360"/>
            </w:pPr>
          </w:p>
          <w:p w14:paraId="0DC33D30" w14:textId="0F608547" w:rsidR="00C17936" w:rsidRPr="004048B0" w:rsidRDefault="00C17936" w:rsidP="00F620CA">
            <w:pPr>
              <w:ind w:left="360"/>
            </w:pPr>
          </w:p>
          <w:p w14:paraId="160F1F73" w14:textId="6937E98F" w:rsidR="004048B0" w:rsidRPr="004048B0" w:rsidRDefault="004048B0" w:rsidP="004048B0"/>
          <w:p w14:paraId="5D363D6A" w14:textId="013BA167" w:rsidR="00C17936" w:rsidRPr="004048B0" w:rsidRDefault="00C17936" w:rsidP="00450F88">
            <w:pPr>
              <w:pStyle w:val="Heading3"/>
            </w:pPr>
          </w:p>
          <w:p w14:paraId="04DF0605" w14:textId="792F77AC" w:rsidR="00C17936" w:rsidRPr="004048B0" w:rsidRDefault="005D23E8" w:rsidP="0053179B">
            <w:pPr>
              <w:pStyle w:val="ListHeader"/>
            </w:pPr>
            <w:r w:rsidRPr="004048B0">
              <w:rPr>
                <w:lang w:eastAsia="en-AU"/>
              </w:rPr>
              <w:drawing>
                <wp:anchor distT="0" distB="0" distL="114300" distR="114300" simplePos="0" relativeHeight="251689983" behindDoc="0" locked="0" layoutInCell="1" allowOverlap="1" wp14:anchorId="311F4F92" wp14:editId="3BB9341B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58420</wp:posOffset>
                  </wp:positionV>
                  <wp:extent cx="1252538" cy="1252538"/>
                  <wp:effectExtent l="0" t="0" r="0" b="0"/>
                  <wp:wrapNone/>
                  <wp:docPr id="12" name="Graphic 12" descr="Bar graph with upward tre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12" descr="Bar graph with upward tren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38" cy="125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08D6D1" w14:textId="6296FA64" w:rsidR="00C17936" w:rsidRPr="004048B0" w:rsidRDefault="00C17936" w:rsidP="005D23E8">
            <w:pPr>
              <w:pStyle w:val="Bullets"/>
              <w:numPr>
                <w:ilvl w:val="0"/>
                <w:numId w:val="0"/>
              </w:numPr>
              <w:ind w:left="360"/>
            </w:pPr>
          </w:p>
          <w:p w14:paraId="4226081C" w14:textId="77777777" w:rsidR="00C17936" w:rsidRPr="004048B0" w:rsidRDefault="00C17936" w:rsidP="006F5A91">
            <w:pPr>
              <w:spacing w:before="120"/>
            </w:pPr>
          </w:p>
        </w:tc>
        <w:tc>
          <w:tcPr>
            <w:tcW w:w="360" w:type="dxa"/>
            <w:vMerge w:val="restart"/>
          </w:tcPr>
          <w:p w14:paraId="4812017F" w14:textId="77777777" w:rsidR="00C17936" w:rsidRPr="004048B0" w:rsidRDefault="00C17936" w:rsidP="00500AC9">
            <w:pPr>
              <w:pStyle w:val="Heading2"/>
            </w:pPr>
          </w:p>
        </w:tc>
        <w:tc>
          <w:tcPr>
            <w:tcW w:w="7200" w:type="dxa"/>
          </w:tcPr>
          <w:p w14:paraId="75D0517B" w14:textId="0235CBEA" w:rsidR="00C17936" w:rsidRPr="00491532" w:rsidRDefault="00491532" w:rsidP="00FE44CB">
            <w:pPr>
              <w:pStyle w:val="Heading2"/>
              <w:rPr>
                <w:sz w:val="68"/>
                <w:szCs w:val="68"/>
              </w:rPr>
            </w:pPr>
            <w:r w:rsidRPr="00491532">
              <w:rPr>
                <w:sz w:val="68"/>
                <w:szCs w:val="68"/>
              </w:rPr>
              <w:t>DATA DESCRIPTION</w:t>
            </w:r>
          </w:p>
        </w:tc>
      </w:tr>
      <w:tr w:rsidR="00C17936" w:rsidRPr="004048B0" w14:paraId="180C8A72" w14:textId="77777777" w:rsidTr="00C17936">
        <w:trPr>
          <w:trHeight w:val="11808"/>
        </w:trPr>
        <w:tc>
          <w:tcPr>
            <w:tcW w:w="3240" w:type="dxa"/>
            <w:vMerge/>
          </w:tcPr>
          <w:p w14:paraId="594ABC3B" w14:textId="77777777" w:rsidR="00C17936" w:rsidRPr="004048B0" w:rsidRDefault="00C17936" w:rsidP="00C17936">
            <w:pPr>
              <w:pStyle w:val="Heading3"/>
              <w:rPr>
                <w:lang w:eastAsia="en-AU"/>
              </w:rPr>
            </w:pPr>
          </w:p>
        </w:tc>
        <w:tc>
          <w:tcPr>
            <w:tcW w:w="360" w:type="dxa"/>
            <w:vMerge/>
          </w:tcPr>
          <w:p w14:paraId="23240870" w14:textId="77777777" w:rsidR="00C17936" w:rsidRPr="004048B0" w:rsidRDefault="00C17936" w:rsidP="00C17936">
            <w:pPr>
              <w:pStyle w:val="Heading2"/>
            </w:pPr>
          </w:p>
        </w:tc>
        <w:tc>
          <w:tcPr>
            <w:tcW w:w="7200" w:type="dxa"/>
          </w:tcPr>
          <w:p w14:paraId="63CFF2CB" w14:textId="2479A5F0" w:rsidR="00C227E5" w:rsidRDefault="00C227E5" w:rsidP="00C227E5">
            <w:r>
              <w:t>The dataset provided by the hospital includes four categories of clinical and demographic features collected from confirmed COVID-19 patients</w:t>
            </w:r>
            <w:r w:rsidR="005D23E8">
              <w:t xml:space="preserve">. </w:t>
            </w:r>
            <w:r>
              <w:t>All personally identifying data has been anonymized</w:t>
            </w:r>
            <w:r w:rsidR="005D23E8">
              <w:t xml:space="preserve">. </w:t>
            </w:r>
            <w:r>
              <w:t>Data points have been cleaned and scaled by column using a Min-Max Scaler to fit between -1 and 1. The data contains patient demographic information, patient previous grouped diseases, blood results, and vital signs.</w:t>
            </w:r>
          </w:p>
          <w:p w14:paraId="386484D5" w14:textId="223C25E9" w:rsidR="00C17936" w:rsidRPr="004048B0" w:rsidRDefault="00C227E5" w:rsidP="00C17936">
            <w:pPr>
              <w:pStyle w:val="Heading3"/>
            </w:pPr>
            <w:r>
              <w:t>Patient demographics</w:t>
            </w:r>
            <w:r w:rsidR="00DD5EA2">
              <w:t>(03)</w:t>
            </w:r>
          </w:p>
          <w:p w14:paraId="6C0A207A" w14:textId="2438E6FB" w:rsidR="00DD5EA2" w:rsidRDefault="00DD5EA2" w:rsidP="00181D99">
            <w:r>
              <w:t>[AGE_ABOVE65]</w:t>
            </w:r>
            <w:r>
              <w:t xml:space="preserve"> </w:t>
            </w:r>
            <w:r w:rsidR="00181D99">
              <w:t xml:space="preserve">– </w:t>
            </w:r>
            <w:r>
              <w:t xml:space="preserve">Binary variable: </w:t>
            </w:r>
            <w:r w:rsidRPr="00DD5EA2">
              <w:t>≤</w:t>
            </w:r>
            <w:r>
              <w:t xml:space="preserve"> 65 or &gt; 65</w:t>
            </w:r>
          </w:p>
          <w:p w14:paraId="6D4E60B8" w14:textId="5F4D0945" w:rsidR="00DD5EA2" w:rsidRDefault="00DD5EA2" w:rsidP="00181D99">
            <w:r>
              <w:t>[AGE_PERCENTIL]</w:t>
            </w:r>
            <w:r>
              <w:t xml:space="preserve"> – 10</w:t>
            </w:r>
            <w:r w:rsidRPr="00181D99">
              <w:rPr>
                <w:vertAlign w:val="superscript"/>
              </w:rPr>
              <w:t>th</w:t>
            </w:r>
            <w:r>
              <w:t xml:space="preserve"> to Above 90</w:t>
            </w:r>
            <w:r w:rsidRPr="00181D99">
              <w:rPr>
                <w:vertAlign w:val="superscript"/>
              </w:rPr>
              <w:t>th</w:t>
            </w:r>
            <w:r>
              <w:t xml:space="preserve"> (does not necessarily indicate age range)</w:t>
            </w:r>
          </w:p>
          <w:p w14:paraId="0348B88C" w14:textId="5A7740B7" w:rsidR="00C17936" w:rsidRPr="004048B0" w:rsidRDefault="00DD5EA2" w:rsidP="00181D99">
            <w:r>
              <w:t>[GENDER]</w:t>
            </w:r>
            <w:r>
              <w:t xml:space="preserve"> </w:t>
            </w:r>
            <w:r w:rsidR="00181D99">
              <w:t>–</w:t>
            </w:r>
            <w:r>
              <w:t xml:space="preserve"> </w:t>
            </w:r>
            <w:r w:rsidR="00181D99">
              <w:t>Binary variable: Male/Female</w:t>
            </w:r>
          </w:p>
          <w:p w14:paraId="17DC8C2F" w14:textId="77777777" w:rsidR="00C17936" w:rsidRPr="004048B0" w:rsidRDefault="00C17936" w:rsidP="00C17936"/>
          <w:p w14:paraId="02FA98D5" w14:textId="6F7D9F92" w:rsidR="00C17936" w:rsidRPr="004048B0" w:rsidRDefault="00181D99" w:rsidP="00C17936">
            <w:pPr>
              <w:pStyle w:val="Heading3"/>
            </w:pPr>
            <w:r>
              <w:t>disease groupings (09)</w:t>
            </w:r>
            <w:r w:rsidR="00C17936" w:rsidRPr="004048B0">
              <w:t xml:space="preserve"> </w:t>
            </w:r>
          </w:p>
          <w:p w14:paraId="2E2A2BD1" w14:textId="75B5FF8C" w:rsidR="00181D99" w:rsidRDefault="00181D99" w:rsidP="00181D99">
            <w:r>
              <w:t>[DISEASE_GROUPING_1]</w:t>
            </w:r>
            <w:r>
              <w:t xml:space="preserve"> – Unidentified for confidentiality</w:t>
            </w:r>
          </w:p>
          <w:p w14:paraId="22DFCFDD" w14:textId="420E526F" w:rsidR="00181D99" w:rsidRDefault="00181D99" w:rsidP="00181D99">
            <w:r>
              <w:t>[DISEASE_GROUPING_2]</w:t>
            </w:r>
            <w:r>
              <w:t xml:space="preserve"> </w:t>
            </w:r>
            <w:r w:rsidRPr="00181D99">
              <w:t>– Unidentified for confidentiality</w:t>
            </w:r>
          </w:p>
          <w:p w14:paraId="7F360A14" w14:textId="14CCBC4F" w:rsidR="00181D99" w:rsidRDefault="00181D99" w:rsidP="00181D99">
            <w:r>
              <w:t>[DISEASE_GROUPING_3]</w:t>
            </w:r>
            <w:r>
              <w:t xml:space="preserve"> </w:t>
            </w:r>
            <w:r w:rsidRPr="00181D99">
              <w:t>– Unidentified for confidentiality</w:t>
            </w:r>
          </w:p>
          <w:p w14:paraId="572D9554" w14:textId="71E65685" w:rsidR="00181D99" w:rsidRDefault="00181D99" w:rsidP="00181D99">
            <w:r>
              <w:t>[DISEASE_GROUPING_4]</w:t>
            </w:r>
            <w:r>
              <w:t xml:space="preserve"> </w:t>
            </w:r>
            <w:r w:rsidRPr="00181D99">
              <w:t>– Unidentified for confidentiality</w:t>
            </w:r>
          </w:p>
          <w:p w14:paraId="0AC69F4B" w14:textId="264F0241" w:rsidR="00181D99" w:rsidRDefault="00181D99" w:rsidP="00181D99">
            <w:r>
              <w:t>[DISEASE_GROUPING_5]</w:t>
            </w:r>
            <w:r>
              <w:t xml:space="preserve"> </w:t>
            </w:r>
            <w:r w:rsidRPr="00181D99">
              <w:t>– Unidentified for confidentiality</w:t>
            </w:r>
          </w:p>
          <w:p w14:paraId="00D9C9AE" w14:textId="5754CB18" w:rsidR="00181D99" w:rsidRDefault="00181D99" w:rsidP="00181D99">
            <w:r>
              <w:t>[DISEASE_GROUPING_6]</w:t>
            </w:r>
            <w:r>
              <w:t xml:space="preserve"> </w:t>
            </w:r>
            <w:r w:rsidRPr="00181D99">
              <w:t>– Unidentified for confidentiality</w:t>
            </w:r>
          </w:p>
          <w:p w14:paraId="3E1ACBFD" w14:textId="0AE39303" w:rsidR="00181D99" w:rsidRDefault="00181D99" w:rsidP="00181D99">
            <w:r>
              <w:t>[HTN]</w:t>
            </w:r>
            <w:r>
              <w:t xml:space="preserve"> - Hypertension</w:t>
            </w:r>
          </w:p>
          <w:p w14:paraId="25107018" w14:textId="13ED62C3" w:rsidR="00181D99" w:rsidRDefault="00181D99" w:rsidP="00181D99">
            <w:r>
              <w:t>[IMMUNOCOMPROMISED]</w:t>
            </w:r>
            <w:r>
              <w:t xml:space="preserve"> </w:t>
            </w:r>
            <w:r w:rsidRPr="00181D99">
              <w:t>– Unidentified for confidentiality</w:t>
            </w:r>
          </w:p>
          <w:p w14:paraId="62C5DEDF" w14:textId="1B3F0869" w:rsidR="00C17936" w:rsidRPr="004048B0" w:rsidRDefault="00181D99" w:rsidP="00181D99">
            <w:r>
              <w:t>[OTHER]</w:t>
            </w:r>
            <w:r>
              <w:t xml:space="preserve"> </w:t>
            </w:r>
            <w:r w:rsidRPr="00181D99">
              <w:t>– Unidentified for confidentiality</w:t>
            </w:r>
          </w:p>
          <w:p w14:paraId="5C03F365" w14:textId="77777777" w:rsidR="00C17936" w:rsidRPr="004048B0" w:rsidRDefault="00C17936" w:rsidP="00C17936">
            <w:r w:rsidRPr="004048B0">
              <w:t xml:space="preserve"> </w:t>
            </w:r>
          </w:p>
          <w:p w14:paraId="1E9D4721" w14:textId="38E09DA7" w:rsidR="00C17936" w:rsidRPr="004048B0" w:rsidRDefault="00181D99" w:rsidP="00C17936">
            <w:pPr>
              <w:pStyle w:val="Heading3"/>
            </w:pPr>
            <w:r>
              <w:t>blood test results (36)</w:t>
            </w:r>
            <w:r w:rsidR="00C17936" w:rsidRPr="004048B0">
              <w:t xml:space="preserve"> </w:t>
            </w:r>
          </w:p>
          <w:p w14:paraId="1A4BC423" w14:textId="77777777" w:rsidR="00C17936" w:rsidRDefault="00181D99" w:rsidP="00181D99">
            <w:r>
              <w:t>Blood results and Vital Signs features are expanded to include measurements for the Min, Max, Median, Mean, Diff, and Relative Diff. Thus, 36 bloodwork features are expanded to 216 columns.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66"/>
              <w:gridCol w:w="1671"/>
              <w:gridCol w:w="1771"/>
              <w:gridCol w:w="1876"/>
            </w:tblGrid>
            <w:tr w:rsidR="00181D99" w14:paraId="022CD76C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18765A5D" w14:textId="302A8F22" w:rsidR="00181D99" w:rsidRDefault="00181D99" w:rsidP="00181D99">
                  <w:r>
                    <w:t>[ALBUMIN]</w:t>
                  </w:r>
                </w:p>
              </w:tc>
              <w:tc>
                <w:tcPr>
                  <w:tcW w:w="1633" w:type="dxa"/>
                </w:tcPr>
                <w:p w14:paraId="0F75581D" w14:textId="0CE1C266" w:rsidR="00181D99" w:rsidRDefault="00181D99" w:rsidP="00181D99">
                  <w:r>
                    <w:t>[FFA]</w:t>
                  </w:r>
                </w:p>
              </w:tc>
              <w:tc>
                <w:tcPr>
                  <w:tcW w:w="1633" w:type="dxa"/>
                </w:tcPr>
                <w:p w14:paraId="23C1F819" w14:textId="38CF71BF" w:rsidR="00181D99" w:rsidRDefault="005406D1" w:rsidP="00181D99">
                  <w:r>
                    <w:t>[NEUTROPHILES]</w:t>
                  </w:r>
                </w:p>
              </w:tc>
              <w:tc>
                <w:tcPr>
                  <w:tcW w:w="1633" w:type="dxa"/>
                </w:tcPr>
                <w:p w14:paraId="6357AD53" w14:textId="13759B4C" w:rsidR="00181D99" w:rsidRDefault="005406D1" w:rsidP="00181D99">
                  <w:r>
                    <w:t>[POTASSIUM]</w:t>
                  </w:r>
                </w:p>
              </w:tc>
            </w:tr>
            <w:tr w:rsidR="00181D99" w14:paraId="531FB8F5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0D51067B" w14:textId="01880543" w:rsidR="00181D99" w:rsidRDefault="00181D99" w:rsidP="00181D99">
                  <w:r>
                    <w:t>[BE_ARTERIAL]</w:t>
                  </w:r>
                </w:p>
              </w:tc>
              <w:tc>
                <w:tcPr>
                  <w:tcW w:w="1633" w:type="dxa"/>
                </w:tcPr>
                <w:p w14:paraId="787251A8" w14:textId="412351D6" w:rsidR="00181D99" w:rsidRDefault="00181D99" w:rsidP="00181D99">
                  <w:r>
                    <w:t>[GGT]</w:t>
                  </w:r>
                </w:p>
              </w:tc>
              <w:tc>
                <w:tcPr>
                  <w:tcW w:w="1633" w:type="dxa"/>
                </w:tcPr>
                <w:p w14:paraId="54B39AF9" w14:textId="2B1FCBB5" w:rsidR="00181D99" w:rsidRDefault="005406D1" w:rsidP="00181D99">
                  <w:r>
                    <w:t>[P02_ARTERIAL]</w:t>
                  </w:r>
                </w:p>
              </w:tc>
              <w:tc>
                <w:tcPr>
                  <w:tcW w:w="1633" w:type="dxa"/>
                </w:tcPr>
                <w:p w14:paraId="094D243E" w14:textId="16D47B43" w:rsidR="00181D99" w:rsidRDefault="005406D1" w:rsidP="00181D99">
                  <w:r>
                    <w:t>[SAT02_ARTERIAL]</w:t>
                  </w:r>
                </w:p>
              </w:tc>
            </w:tr>
            <w:tr w:rsidR="00181D99" w14:paraId="7F241647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03075EA8" w14:textId="0461F7A6" w:rsidR="00181D99" w:rsidRDefault="00181D99" w:rsidP="00181D99">
                  <w:r>
                    <w:t>[BE_VENOUS]</w:t>
                  </w:r>
                </w:p>
              </w:tc>
              <w:tc>
                <w:tcPr>
                  <w:tcW w:w="1633" w:type="dxa"/>
                </w:tcPr>
                <w:p w14:paraId="4CC709BA" w14:textId="06EAFF95" w:rsidR="00181D99" w:rsidRDefault="00181D99" w:rsidP="00181D99">
                  <w:r>
                    <w:t>[GLUCOSE]</w:t>
                  </w:r>
                </w:p>
              </w:tc>
              <w:tc>
                <w:tcPr>
                  <w:tcW w:w="1633" w:type="dxa"/>
                </w:tcPr>
                <w:p w14:paraId="0ACD1558" w14:textId="25E8861F" w:rsidR="00181D99" w:rsidRDefault="005406D1" w:rsidP="00181D99">
                  <w:r>
                    <w:t>[P02_VENOUS]</w:t>
                  </w:r>
                </w:p>
              </w:tc>
              <w:tc>
                <w:tcPr>
                  <w:tcW w:w="1633" w:type="dxa"/>
                </w:tcPr>
                <w:p w14:paraId="78B8833E" w14:textId="3298DC35" w:rsidR="00181D99" w:rsidRDefault="005406D1" w:rsidP="00181D99">
                  <w:r>
                    <w:t>[SAT02_VENOUS]</w:t>
                  </w:r>
                </w:p>
              </w:tc>
            </w:tr>
            <w:tr w:rsidR="00181D99" w14:paraId="61151266" w14:textId="77777777" w:rsidTr="005406D1">
              <w:trPr>
                <w:trHeight w:val="283"/>
              </w:trPr>
              <w:tc>
                <w:tcPr>
                  <w:tcW w:w="1729" w:type="dxa"/>
                </w:tcPr>
                <w:p w14:paraId="26779E53" w14:textId="31256816" w:rsidR="00181D99" w:rsidRDefault="00181D99" w:rsidP="00181D99">
                  <w:r>
                    <w:t>[BIC_ARTERIAL]</w:t>
                  </w:r>
                </w:p>
              </w:tc>
              <w:tc>
                <w:tcPr>
                  <w:tcW w:w="1633" w:type="dxa"/>
                </w:tcPr>
                <w:p w14:paraId="5601ABCB" w14:textId="738111FC" w:rsidR="00181D99" w:rsidRDefault="00181D99" w:rsidP="00181D99">
                  <w:r>
                    <w:t>[HEMATOCRITE]</w:t>
                  </w:r>
                </w:p>
              </w:tc>
              <w:tc>
                <w:tcPr>
                  <w:tcW w:w="1633" w:type="dxa"/>
                </w:tcPr>
                <w:p w14:paraId="19287C31" w14:textId="6D3D60CB" w:rsidR="00181D99" w:rsidRDefault="005406D1" w:rsidP="00181D99">
                  <w:r>
                    <w:t>[PC02_ARTERIAL]</w:t>
                  </w:r>
                </w:p>
              </w:tc>
              <w:tc>
                <w:tcPr>
                  <w:tcW w:w="1633" w:type="dxa"/>
                </w:tcPr>
                <w:p w14:paraId="4131176D" w14:textId="0D9AB3C0" w:rsidR="00181D99" w:rsidRDefault="005406D1" w:rsidP="00181D99">
                  <w:r>
                    <w:t>[SODIUM]</w:t>
                  </w:r>
                </w:p>
              </w:tc>
            </w:tr>
            <w:tr w:rsidR="00181D99" w14:paraId="230C64F2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006FC866" w14:textId="5F832D82" w:rsidR="00181D99" w:rsidRDefault="00181D99" w:rsidP="00181D99">
                  <w:r>
                    <w:t>[BIC_VENOUS]</w:t>
                  </w:r>
                </w:p>
              </w:tc>
              <w:tc>
                <w:tcPr>
                  <w:tcW w:w="1633" w:type="dxa"/>
                </w:tcPr>
                <w:p w14:paraId="5B678F66" w14:textId="266DC39E" w:rsidR="00181D99" w:rsidRDefault="005406D1" w:rsidP="00181D99">
                  <w:r>
                    <w:t>[HEMOGLOBIN]</w:t>
                  </w:r>
                </w:p>
              </w:tc>
              <w:tc>
                <w:tcPr>
                  <w:tcW w:w="1633" w:type="dxa"/>
                </w:tcPr>
                <w:p w14:paraId="2EF52B8D" w14:textId="1D16FED5" w:rsidR="00181D99" w:rsidRDefault="005406D1" w:rsidP="00181D99">
                  <w:r>
                    <w:t>[PC02_VENOUS]</w:t>
                  </w:r>
                </w:p>
              </w:tc>
              <w:tc>
                <w:tcPr>
                  <w:tcW w:w="1633" w:type="dxa"/>
                </w:tcPr>
                <w:p w14:paraId="0E9489F5" w14:textId="13F404F0" w:rsidR="00181D99" w:rsidRDefault="005406D1" w:rsidP="00181D99">
                  <w:r>
                    <w:t>[TGO]</w:t>
                  </w:r>
                </w:p>
              </w:tc>
            </w:tr>
            <w:tr w:rsidR="00181D99" w14:paraId="15D4AFC5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2D896278" w14:textId="60458A9B" w:rsidR="00181D99" w:rsidRDefault="00181D99" w:rsidP="00181D99">
                  <w:r>
                    <w:t>[BILLIRUBIN]</w:t>
                  </w:r>
                </w:p>
              </w:tc>
              <w:tc>
                <w:tcPr>
                  <w:tcW w:w="1633" w:type="dxa"/>
                </w:tcPr>
                <w:p w14:paraId="0A93652C" w14:textId="0A138C30" w:rsidR="00181D99" w:rsidRDefault="005406D1" w:rsidP="00181D99">
                  <w:r>
                    <w:t>[INR]</w:t>
                  </w:r>
                </w:p>
              </w:tc>
              <w:tc>
                <w:tcPr>
                  <w:tcW w:w="1633" w:type="dxa"/>
                </w:tcPr>
                <w:p w14:paraId="539CF8B6" w14:textId="282C817F" w:rsidR="00181D99" w:rsidRDefault="005406D1" w:rsidP="00181D99">
                  <w:r>
                    <w:t>[PCR]</w:t>
                  </w:r>
                </w:p>
              </w:tc>
              <w:tc>
                <w:tcPr>
                  <w:tcW w:w="1633" w:type="dxa"/>
                </w:tcPr>
                <w:p w14:paraId="47FE5301" w14:textId="217966D0" w:rsidR="00181D99" w:rsidRDefault="005406D1" w:rsidP="00181D99">
                  <w:r>
                    <w:t>[TGP]</w:t>
                  </w:r>
                </w:p>
              </w:tc>
            </w:tr>
            <w:tr w:rsidR="00181D99" w14:paraId="7DBED495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1B67D497" w14:textId="08650FD8" w:rsidR="00181D99" w:rsidRDefault="00181D99" w:rsidP="00181D99">
                  <w:r>
                    <w:t>[BLAST]</w:t>
                  </w:r>
                </w:p>
              </w:tc>
              <w:tc>
                <w:tcPr>
                  <w:tcW w:w="1633" w:type="dxa"/>
                </w:tcPr>
                <w:p w14:paraId="79535BED" w14:textId="6C8A21D7" w:rsidR="00181D99" w:rsidRDefault="005406D1" w:rsidP="00181D99">
                  <w:r>
                    <w:t>[LACTATE]</w:t>
                  </w:r>
                </w:p>
              </w:tc>
              <w:tc>
                <w:tcPr>
                  <w:tcW w:w="1633" w:type="dxa"/>
                </w:tcPr>
                <w:p w14:paraId="0DFA8059" w14:textId="40F920AB" w:rsidR="00181D99" w:rsidRDefault="005406D1" w:rsidP="00181D99">
                  <w:r>
                    <w:t>[PH_ARTERIAL]</w:t>
                  </w:r>
                </w:p>
              </w:tc>
              <w:tc>
                <w:tcPr>
                  <w:tcW w:w="1633" w:type="dxa"/>
                </w:tcPr>
                <w:p w14:paraId="5E1A8383" w14:textId="14FC4556" w:rsidR="00181D99" w:rsidRDefault="005406D1" w:rsidP="00181D99">
                  <w:r>
                    <w:t>[TTPA]</w:t>
                  </w:r>
                </w:p>
              </w:tc>
            </w:tr>
            <w:tr w:rsidR="00181D99" w14:paraId="707FBEB4" w14:textId="77777777" w:rsidTr="005406D1">
              <w:trPr>
                <w:trHeight w:val="275"/>
              </w:trPr>
              <w:tc>
                <w:tcPr>
                  <w:tcW w:w="1729" w:type="dxa"/>
                </w:tcPr>
                <w:p w14:paraId="41466D1B" w14:textId="591251B4" w:rsidR="00181D99" w:rsidRDefault="00181D99" w:rsidP="00181D99">
                  <w:r>
                    <w:t>[CALCIUM]</w:t>
                  </w:r>
                </w:p>
              </w:tc>
              <w:tc>
                <w:tcPr>
                  <w:tcW w:w="1633" w:type="dxa"/>
                </w:tcPr>
                <w:p w14:paraId="45D46AA4" w14:textId="0EA3DA2D" w:rsidR="00181D99" w:rsidRDefault="005406D1" w:rsidP="00181D99">
                  <w:r>
                    <w:t>[LEUKOCYTES]</w:t>
                  </w:r>
                </w:p>
              </w:tc>
              <w:tc>
                <w:tcPr>
                  <w:tcW w:w="1633" w:type="dxa"/>
                </w:tcPr>
                <w:p w14:paraId="010BFA83" w14:textId="008A5441" w:rsidR="00181D99" w:rsidRDefault="005406D1" w:rsidP="00181D99">
                  <w:r>
                    <w:t>[PH_VENOUS]</w:t>
                  </w:r>
                </w:p>
              </w:tc>
              <w:tc>
                <w:tcPr>
                  <w:tcW w:w="1633" w:type="dxa"/>
                </w:tcPr>
                <w:p w14:paraId="43961A67" w14:textId="28742C68" w:rsidR="00181D99" w:rsidRDefault="005406D1" w:rsidP="00181D99">
                  <w:r>
                    <w:t>[UREA]</w:t>
                  </w:r>
                </w:p>
              </w:tc>
            </w:tr>
            <w:tr w:rsidR="00181D99" w14:paraId="6A2A75EA" w14:textId="77777777" w:rsidTr="005406D1">
              <w:trPr>
                <w:trHeight w:val="283"/>
              </w:trPr>
              <w:tc>
                <w:tcPr>
                  <w:tcW w:w="1729" w:type="dxa"/>
                </w:tcPr>
                <w:p w14:paraId="4410405A" w14:textId="6158FC40" w:rsidR="00181D99" w:rsidRDefault="00181D99" w:rsidP="00181D99">
                  <w:r>
                    <w:t>[CREATININ]</w:t>
                  </w:r>
                </w:p>
              </w:tc>
              <w:tc>
                <w:tcPr>
                  <w:tcW w:w="1633" w:type="dxa"/>
                </w:tcPr>
                <w:p w14:paraId="3E819D0E" w14:textId="3CE90D03" w:rsidR="00181D99" w:rsidRDefault="005406D1" w:rsidP="00181D99">
                  <w:r>
                    <w:t>[LINFOCITOS]</w:t>
                  </w:r>
                </w:p>
              </w:tc>
              <w:tc>
                <w:tcPr>
                  <w:tcW w:w="1633" w:type="dxa"/>
                </w:tcPr>
                <w:p w14:paraId="0D72EC32" w14:textId="24F317BE" w:rsidR="00181D99" w:rsidRDefault="005406D1" w:rsidP="00181D99">
                  <w:r>
                    <w:t>[PLATELETS]</w:t>
                  </w:r>
                </w:p>
              </w:tc>
              <w:tc>
                <w:tcPr>
                  <w:tcW w:w="1633" w:type="dxa"/>
                </w:tcPr>
                <w:p w14:paraId="0CDBDFEE" w14:textId="316540AE" w:rsidR="00181D99" w:rsidRDefault="005406D1" w:rsidP="00181D99">
                  <w:r>
                    <w:t>[DIMER]</w:t>
                  </w:r>
                </w:p>
              </w:tc>
            </w:tr>
          </w:tbl>
          <w:p w14:paraId="7368D6FD" w14:textId="4FC3D654" w:rsidR="00181D99" w:rsidRPr="004048B0" w:rsidRDefault="00181D99" w:rsidP="00181D99"/>
        </w:tc>
      </w:tr>
    </w:tbl>
    <w:p w14:paraId="3427E57F" w14:textId="77777777" w:rsidR="007762BF" w:rsidRPr="004048B0" w:rsidRDefault="007762BF"/>
    <w:p w14:paraId="799C07CF" w14:textId="77777777" w:rsidR="00C17936" w:rsidRPr="004048B0" w:rsidRDefault="00C17936">
      <w:pPr>
        <w:sectPr w:rsidR="00C17936" w:rsidRPr="004048B0" w:rsidSect="006F5A91">
          <w:pgSz w:w="12240" w:h="15840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71E485C2" w14:textId="77777777" w:rsidR="005F350F" w:rsidRPr="004048B0" w:rsidRDefault="005F350F"/>
    <w:tbl>
      <w:tblPr>
        <w:tblW w:w="0" w:type="auto"/>
        <w:tblLook w:val="0600" w:firstRow="0" w:lastRow="0" w:firstColumn="0" w:lastColumn="0" w:noHBand="1" w:noVBand="1"/>
      </w:tblPr>
      <w:tblGrid>
        <w:gridCol w:w="3600"/>
        <w:gridCol w:w="7191"/>
      </w:tblGrid>
      <w:tr w:rsidR="004A4C49" w:rsidRPr="004048B0" w14:paraId="134E5295" w14:textId="77777777" w:rsidTr="006551C3">
        <w:trPr>
          <w:trHeight w:val="432"/>
        </w:trPr>
        <w:tc>
          <w:tcPr>
            <w:tcW w:w="3600" w:type="dxa"/>
            <w:vMerge w:val="restart"/>
            <w:vAlign w:val="center"/>
          </w:tcPr>
          <w:p w14:paraId="66EC6387" w14:textId="481C8C37" w:rsidR="004A4C49" w:rsidRPr="004048B0" w:rsidRDefault="00946148" w:rsidP="00946148">
            <w:r>
              <w:rPr>
                <w:noProof/>
              </w:rPr>
              <w:drawing>
                <wp:anchor distT="0" distB="0" distL="114300" distR="114300" simplePos="0" relativeHeight="251683839" behindDoc="0" locked="0" layoutInCell="1" allowOverlap="1" wp14:anchorId="0A3BE8BC" wp14:editId="5A0CB96E">
                  <wp:simplePos x="0" y="0"/>
                  <wp:positionH relativeFrom="column">
                    <wp:posOffset>302260</wp:posOffset>
                  </wp:positionH>
                  <wp:positionV relativeFrom="paragraph">
                    <wp:posOffset>-1304290</wp:posOffset>
                  </wp:positionV>
                  <wp:extent cx="1385570" cy="1385570"/>
                  <wp:effectExtent l="0" t="0" r="0" b="0"/>
                  <wp:wrapNone/>
                  <wp:docPr id="1887904031" name="Graphic 3" descr="Research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904031" name="Graphic 1887904031" descr="Research with solid fill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A4C49" w:rsidRPr="004048B0">
              <w:br w:type="page"/>
            </w:r>
          </w:p>
        </w:tc>
        <w:tc>
          <w:tcPr>
            <w:tcW w:w="7191" w:type="dxa"/>
          </w:tcPr>
          <w:p w14:paraId="217E80C1" w14:textId="3C1C3A84" w:rsidR="005406D1" w:rsidRDefault="005406D1" w:rsidP="005406D1">
            <w:pPr>
              <w:pStyle w:val="Heading3"/>
            </w:pPr>
            <w:r>
              <w:t>VITAL SIGNS(06)</w:t>
            </w:r>
          </w:p>
          <w:p w14:paraId="7DC10DEE" w14:textId="2C9E1EF8" w:rsidR="005406D1" w:rsidRDefault="005406D1" w:rsidP="005406D1">
            <w:r>
              <w:t xml:space="preserve">There are nine Vital Signs measured which are also expanded to include Min, Max, Median, Mean, Diff, and Relative </w:t>
            </w:r>
            <w:r w:rsidR="005D23E8">
              <w:t xml:space="preserve">Diff. </w:t>
            </w:r>
            <w:r>
              <w:t xml:space="preserve">Thus, </w:t>
            </w:r>
            <w:r w:rsidR="005D23E8">
              <w:t>six</w:t>
            </w:r>
            <w:r>
              <w:t xml:space="preserve"> vital sign features are expanded to </w:t>
            </w:r>
            <w:r w:rsidR="00C72ED8">
              <w:t>36 columns.</w:t>
            </w:r>
          </w:p>
          <w:p w14:paraId="31C5A564" w14:textId="5A0C7295" w:rsidR="00C72ED8" w:rsidRDefault="00C72ED8" w:rsidP="005406D1">
            <w:r>
              <w:t>[BLOOD PRESSURE_DIASTOLIC]</w:t>
            </w:r>
          </w:p>
          <w:p w14:paraId="2470F5EB" w14:textId="42D40673" w:rsidR="00C72ED8" w:rsidRDefault="00C72ED8" w:rsidP="005406D1">
            <w:r>
              <w:t>[BLOOD PRESSURE_SISTOLIC]</w:t>
            </w:r>
          </w:p>
          <w:p w14:paraId="6719B5F0" w14:textId="68A0D93B" w:rsidR="00C72ED8" w:rsidRDefault="00C72ED8" w:rsidP="005406D1">
            <w:r>
              <w:t>[HEART_RATE]</w:t>
            </w:r>
          </w:p>
          <w:p w14:paraId="79A3C73E" w14:textId="4C0C0CCC" w:rsidR="00C72ED8" w:rsidRDefault="00C72ED8" w:rsidP="005406D1">
            <w:r>
              <w:t>[RESPIRATORY_RATE]</w:t>
            </w:r>
          </w:p>
          <w:p w14:paraId="7C2A2FED" w14:textId="676A0AC2" w:rsidR="00C72ED8" w:rsidRDefault="00C72ED8" w:rsidP="005406D1">
            <w:r>
              <w:t>[TEMPERATURE]</w:t>
            </w:r>
          </w:p>
          <w:p w14:paraId="30A0122E" w14:textId="6F8B8138" w:rsidR="005406D1" w:rsidRDefault="00C72ED8" w:rsidP="00C9656E">
            <w:r>
              <w:t>[OXYGEN SATURATION]</w:t>
            </w:r>
          </w:p>
          <w:p w14:paraId="24470B44" w14:textId="77777777" w:rsidR="005406D1" w:rsidRDefault="005406D1" w:rsidP="00C9656E"/>
          <w:p w14:paraId="7D14A284" w14:textId="77777777" w:rsidR="005406D1" w:rsidRDefault="005406D1" w:rsidP="00C9656E"/>
          <w:p w14:paraId="3745F400" w14:textId="77777777" w:rsidR="00AC68E5" w:rsidRDefault="00AC68E5" w:rsidP="00C9656E"/>
          <w:p w14:paraId="15B31C38" w14:textId="7846DB8A" w:rsidR="004A4C49" w:rsidRPr="004048B0" w:rsidRDefault="004A4C49" w:rsidP="00C9656E"/>
        </w:tc>
      </w:tr>
      <w:tr w:rsidR="004A4C49" w:rsidRPr="004048B0" w14:paraId="238056A6" w14:textId="77777777" w:rsidTr="00300EBC">
        <w:trPr>
          <w:trHeight w:val="1080"/>
        </w:trPr>
        <w:tc>
          <w:tcPr>
            <w:tcW w:w="3600" w:type="dxa"/>
            <w:vMerge/>
          </w:tcPr>
          <w:p w14:paraId="3EC2E77C" w14:textId="77777777" w:rsidR="004A4C49" w:rsidRPr="004048B0" w:rsidRDefault="004A4C49" w:rsidP="004D4384">
            <w:pPr>
              <w:pStyle w:val="Quote"/>
            </w:pPr>
          </w:p>
        </w:tc>
        <w:tc>
          <w:tcPr>
            <w:tcW w:w="7191" w:type="dxa"/>
          </w:tcPr>
          <w:p w14:paraId="350D2A13" w14:textId="0D54EB3E" w:rsidR="004A4C49" w:rsidRDefault="00946148" w:rsidP="00FE44CB">
            <w:pPr>
              <w:pStyle w:val="Heading2"/>
            </w:pPr>
            <w:r w:rsidRPr="004048B0">
              <w:rPr>
                <w:noProof/>
                <w:lang w:eastAsia="en-AU"/>
              </w:rPr>
              <w:drawing>
                <wp:inline distT="0" distB="0" distL="0" distR="0" wp14:anchorId="0DD164DF" wp14:editId="35176D18">
                  <wp:extent cx="2286000" cy="222740"/>
                  <wp:effectExtent l="0" t="0" r="0" b="6350"/>
                  <wp:docPr id="11" name="Graphic 11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1532">
              <w:t>METHODS</w:t>
            </w:r>
          </w:p>
          <w:p w14:paraId="759769F1" w14:textId="77777777" w:rsidR="00AC68E5" w:rsidRPr="00AC68E5" w:rsidRDefault="00AC68E5" w:rsidP="00AC68E5"/>
          <w:p w14:paraId="5671E30E" w14:textId="494E08ED" w:rsidR="00C72ED8" w:rsidRDefault="0005003D" w:rsidP="00C72ED8">
            <w:r>
              <w:t>T</w:t>
            </w:r>
            <w:r w:rsidR="00C72ED8" w:rsidRPr="00C72ED8">
              <w:t>he following methodological steps were undertaken:</w:t>
            </w:r>
          </w:p>
          <w:p w14:paraId="4BB71A1E" w14:textId="77777777" w:rsidR="0005003D" w:rsidRPr="00C72ED8" w:rsidRDefault="0005003D" w:rsidP="00C72ED8"/>
          <w:p w14:paraId="6A207D41" w14:textId="5FFC207B" w:rsidR="00C72ED8" w:rsidRDefault="00C72ED8" w:rsidP="00C72ED8">
            <w:pPr>
              <w:numPr>
                <w:ilvl w:val="0"/>
                <w:numId w:val="9"/>
              </w:numPr>
            </w:pPr>
            <w:r w:rsidRPr="00C72ED8">
              <w:rPr>
                <w:b/>
                <w:bCs/>
              </w:rPr>
              <w:t>Exploratory Data Analysis (EDA)</w:t>
            </w:r>
            <w:r w:rsidRPr="00C72ED8">
              <w:t>: Initial data analysis to understand the distribution, correlations, and potential anomalies within the data.</w:t>
            </w:r>
            <w:r w:rsidR="004545B1">
              <w:t xml:space="preserve"> The original dataset was loaded into a Microsoft SQL Server database where multiple queries were written into new tables.</w:t>
            </w:r>
            <w:r w:rsidR="009B0BD0">
              <w:t xml:space="preserve"> I connected the database to PowerBI to create multiple visuals analyzing relationships between variables.</w:t>
            </w:r>
          </w:p>
          <w:p w14:paraId="424A93D2" w14:textId="77777777" w:rsidR="00FD2EA3" w:rsidRPr="00C72ED8" w:rsidRDefault="00FD2EA3" w:rsidP="00FD2EA3">
            <w:pPr>
              <w:ind w:left="720"/>
            </w:pPr>
          </w:p>
          <w:p w14:paraId="13E0C2D3" w14:textId="6E57968F" w:rsidR="00AC68E5" w:rsidRDefault="00C72ED8" w:rsidP="00C72ED8">
            <w:pPr>
              <w:numPr>
                <w:ilvl w:val="0"/>
                <w:numId w:val="9"/>
              </w:numPr>
            </w:pPr>
            <w:r w:rsidRPr="00C72ED8">
              <w:rPr>
                <w:b/>
                <w:bCs/>
              </w:rPr>
              <w:t>Data Preprocessing</w:t>
            </w:r>
            <w:r w:rsidRPr="00C72ED8">
              <w:t xml:space="preserve">: Cleaning the data by </w:t>
            </w:r>
            <w:r w:rsidR="00936BDE">
              <w:t>filling or removing</w:t>
            </w:r>
            <w:r w:rsidRPr="00C72ED8">
              <w:t xml:space="preserve"> missing values, encoding categorical variables, scaling numerical features, and splitting the data into training and testing sets.</w:t>
            </w:r>
            <w:r w:rsidR="004545B1">
              <w:t xml:space="preserve"> </w:t>
            </w:r>
            <w:r w:rsidR="0005003D">
              <w:t>I used Python in Microsoft Visual Studio Code to import and clean the data, which was then exported to a new spreadsheet to analyze model data.</w:t>
            </w:r>
            <w:r w:rsidR="0005003D">
              <w:t xml:space="preserve"> </w:t>
            </w:r>
            <w:r w:rsidR="009B0BD0">
              <w:t xml:space="preserve">Missing blood results and vital signs were filled using k-Nearest Neighbor Imputation. </w:t>
            </w:r>
          </w:p>
          <w:p w14:paraId="309ED2DF" w14:textId="77777777" w:rsidR="00AC68E5" w:rsidRDefault="00AC68E5" w:rsidP="00AC68E5">
            <w:pPr>
              <w:pStyle w:val="ListParagraph"/>
            </w:pPr>
          </w:p>
          <w:p w14:paraId="7B721966" w14:textId="70FD9561" w:rsidR="00C72ED8" w:rsidRDefault="009B0BD0" w:rsidP="00AC68E5">
            <w:pPr>
              <w:ind w:left="720"/>
            </w:pPr>
            <w:r>
              <w:t>The two categorical columns ([AGE_PERCENTIL] and [WINDOW]) were encoded using Label Encoder. The dataset was already scaled using Min Max Scaler. Because the Target Variable is ICU = 1 (patient admitted), we could not use any data where the target variable is present</w:t>
            </w:r>
            <w:r w:rsidR="005D23E8">
              <w:t xml:space="preserve">. </w:t>
            </w:r>
            <w:r>
              <w:t xml:space="preserve">Therefore, we dropped the rows where the windows included the target </w:t>
            </w:r>
            <w:r w:rsidR="00FD2EA3">
              <w:t>variable and</w:t>
            </w:r>
            <w:r>
              <w:t xml:space="preserve"> set the window immediately before </w:t>
            </w:r>
            <w:r w:rsidR="00FD2EA3">
              <w:t>as the new target.</w:t>
            </w:r>
          </w:p>
          <w:p w14:paraId="54C28BCD" w14:textId="77777777" w:rsidR="00FD2EA3" w:rsidRPr="00C72ED8" w:rsidRDefault="00FD2EA3" w:rsidP="00FD2EA3"/>
          <w:p w14:paraId="59BBE667" w14:textId="69B35C41" w:rsidR="00FD2EA3" w:rsidRDefault="00C72ED8" w:rsidP="00B73AC8">
            <w:pPr>
              <w:numPr>
                <w:ilvl w:val="0"/>
                <w:numId w:val="9"/>
              </w:numPr>
            </w:pPr>
            <w:r w:rsidRPr="00C72ED8">
              <w:rPr>
                <w:b/>
                <w:bCs/>
              </w:rPr>
              <w:t>Model Development</w:t>
            </w:r>
            <w:r w:rsidRPr="00C72ED8">
              <w:t xml:space="preserve">: Developing multiple ML models including Logistic Regression, </w:t>
            </w:r>
            <w:r w:rsidR="009B0BD0">
              <w:t xml:space="preserve">Decision Tree, </w:t>
            </w:r>
            <w:r w:rsidRPr="00C72ED8">
              <w:t xml:space="preserve">Random Forest, </w:t>
            </w:r>
            <w:r w:rsidR="009B0BD0">
              <w:t xml:space="preserve">Support Vector Machines, </w:t>
            </w:r>
            <w:r w:rsidRPr="00C72ED8">
              <w:t>and</w:t>
            </w:r>
            <w:r w:rsidR="009B0BD0">
              <w:t xml:space="preserve"> Naïve Bayes.</w:t>
            </w:r>
            <w:r w:rsidR="00FD2EA3">
              <w:t xml:space="preserve"> </w:t>
            </w:r>
            <w:r w:rsidR="00421EC1">
              <w:t xml:space="preserve">The data was split into a 20/80 test/train </w:t>
            </w:r>
            <w:r w:rsidR="00B17612">
              <w:t xml:space="preserve">set </w:t>
            </w:r>
            <w:r w:rsidR="00421EC1">
              <w:t xml:space="preserve">and </w:t>
            </w:r>
            <w:r w:rsidR="00B17612">
              <w:t>run through these model</w:t>
            </w:r>
            <w:r w:rsidR="00567281">
              <w:t>s in VS Code.</w:t>
            </w:r>
            <w:r w:rsidR="00B17612">
              <w:t xml:space="preserve"> </w:t>
            </w:r>
          </w:p>
          <w:p w14:paraId="49303707" w14:textId="77777777" w:rsidR="00FD2EA3" w:rsidRPr="00C72ED8" w:rsidRDefault="00FD2EA3" w:rsidP="00FD2EA3">
            <w:pPr>
              <w:ind w:left="720"/>
            </w:pPr>
          </w:p>
          <w:p w14:paraId="78D0499D" w14:textId="6066D067" w:rsidR="00C72ED8" w:rsidRDefault="00C72ED8" w:rsidP="00C72ED8">
            <w:pPr>
              <w:numPr>
                <w:ilvl w:val="0"/>
                <w:numId w:val="9"/>
              </w:numPr>
            </w:pPr>
            <w:r w:rsidRPr="00C72ED8">
              <w:rPr>
                <w:b/>
                <w:bCs/>
              </w:rPr>
              <w:t>Model Evaluation</w:t>
            </w:r>
            <w:r w:rsidRPr="00C72ED8">
              <w:t>: Evaluating models using metrics such as accuracy, precision, recall, F1</w:t>
            </w:r>
            <w:r w:rsidR="006D314F">
              <w:t>-</w:t>
            </w:r>
            <w:r w:rsidRPr="00C72ED8">
              <w:t>score</w:t>
            </w:r>
            <w:r w:rsidR="006D314F">
              <w:t xml:space="preserve"> to determine the </w:t>
            </w:r>
            <w:r w:rsidRPr="00C72ED8">
              <w:t>best-performing model.</w:t>
            </w:r>
          </w:p>
          <w:p w14:paraId="745EF264" w14:textId="77777777" w:rsidR="006D314F" w:rsidRPr="00C72ED8" w:rsidRDefault="006D314F" w:rsidP="006D314F"/>
          <w:p w14:paraId="69A51141" w14:textId="1CD67AD5" w:rsidR="00C72ED8" w:rsidRPr="00C72ED8" w:rsidRDefault="00C72ED8" w:rsidP="00C72ED8">
            <w:pPr>
              <w:numPr>
                <w:ilvl w:val="0"/>
                <w:numId w:val="9"/>
              </w:numPr>
            </w:pPr>
            <w:r w:rsidRPr="00C72ED8">
              <w:rPr>
                <w:b/>
                <w:bCs/>
              </w:rPr>
              <w:t>Hyperparameter Tuning</w:t>
            </w:r>
            <w:r w:rsidRPr="00C72ED8">
              <w:t>: Optimizing the selected model to enhance performance and reduce overfitting</w:t>
            </w:r>
            <w:r w:rsidR="005D23E8" w:rsidRPr="00C72ED8">
              <w:t>.</w:t>
            </w:r>
            <w:r w:rsidR="005D23E8">
              <w:t xml:space="preserve"> </w:t>
            </w:r>
            <w:r w:rsidR="006D314F">
              <w:t>Synthetic Minority Over-sampling Technique (SMOTE) was imported from I</w:t>
            </w:r>
            <w:r w:rsidR="00300EBC">
              <w:t>MB</w:t>
            </w:r>
            <w:r w:rsidR="006D314F">
              <w:t xml:space="preserve">Learn oversample the minority class to </w:t>
            </w:r>
            <w:r w:rsidR="00936BDE">
              <w:t>assess</w:t>
            </w:r>
            <w:r w:rsidR="00300EBC">
              <w:t xml:space="preserve"> the model performance.</w:t>
            </w:r>
          </w:p>
          <w:p w14:paraId="56375337" w14:textId="5991221B" w:rsidR="00C72ED8" w:rsidRPr="00C72ED8" w:rsidRDefault="00C72ED8" w:rsidP="00C72ED8"/>
        </w:tc>
      </w:tr>
      <w:tr w:rsidR="00AC68E5" w:rsidRPr="004048B0" w14:paraId="4D3887C4" w14:textId="77777777" w:rsidTr="00AC68E5">
        <w:trPr>
          <w:trHeight w:val="50"/>
        </w:trPr>
        <w:tc>
          <w:tcPr>
            <w:tcW w:w="3600" w:type="dxa"/>
            <w:vMerge/>
          </w:tcPr>
          <w:p w14:paraId="0D88E6D7" w14:textId="77777777" w:rsidR="00AC68E5" w:rsidRPr="004048B0" w:rsidRDefault="00AC68E5" w:rsidP="004D4384">
            <w:pPr>
              <w:pStyle w:val="Quote"/>
            </w:pPr>
          </w:p>
        </w:tc>
        <w:tc>
          <w:tcPr>
            <w:tcW w:w="7191" w:type="dxa"/>
          </w:tcPr>
          <w:p w14:paraId="02673A69" w14:textId="72F8F137" w:rsidR="00AC68E5" w:rsidRPr="004048B0" w:rsidRDefault="00AC68E5" w:rsidP="00C72ED8"/>
        </w:tc>
      </w:tr>
    </w:tbl>
    <w:p w14:paraId="0CBD37D6" w14:textId="06B1787F" w:rsidR="007762BF" w:rsidRPr="004048B0" w:rsidRDefault="003A6B59">
      <w:r>
        <w:rPr>
          <w:noProof/>
        </w:rPr>
        <w:drawing>
          <wp:anchor distT="0" distB="0" distL="114300" distR="114300" simplePos="0" relativeHeight="251681791" behindDoc="0" locked="0" layoutInCell="1" allowOverlap="1" wp14:anchorId="616849B8" wp14:editId="23B05D15">
            <wp:simplePos x="0" y="0"/>
            <wp:positionH relativeFrom="column">
              <wp:posOffset>261938</wp:posOffset>
            </wp:positionH>
            <wp:positionV relativeFrom="paragraph">
              <wp:posOffset>1270</wp:posOffset>
            </wp:positionV>
            <wp:extent cx="6248400" cy="3486376"/>
            <wp:effectExtent l="0" t="0" r="0" b="0"/>
            <wp:wrapNone/>
            <wp:docPr id="1235453085" name="Picture 1" descr="A diagram with number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3085" name="Picture 1" descr="A diagram with numbers and circles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86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0F7DA" w14:textId="77777777" w:rsidR="00FE44CB" w:rsidRDefault="00FE44CB"/>
    <w:p w14:paraId="036BA1F8" w14:textId="77777777" w:rsidR="003A6B59" w:rsidRPr="003A6B59" w:rsidRDefault="003A6B59" w:rsidP="003A6B59"/>
    <w:p w14:paraId="2569DBDD" w14:textId="77777777" w:rsidR="003A6B59" w:rsidRPr="003A6B59" w:rsidRDefault="003A6B59" w:rsidP="003A6B59"/>
    <w:p w14:paraId="34DFFC28" w14:textId="77777777" w:rsidR="003A6B59" w:rsidRPr="003A6B59" w:rsidRDefault="003A6B59" w:rsidP="003A6B59"/>
    <w:p w14:paraId="224B3DEB" w14:textId="77777777" w:rsidR="003A6B59" w:rsidRPr="003A6B59" w:rsidRDefault="003A6B59" w:rsidP="003A6B59"/>
    <w:p w14:paraId="16F9C026" w14:textId="77777777" w:rsidR="003A6B59" w:rsidRPr="003A6B59" w:rsidRDefault="003A6B59" w:rsidP="003A6B59"/>
    <w:p w14:paraId="5C1444DD" w14:textId="77777777" w:rsidR="003A6B59" w:rsidRPr="003A6B59" w:rsidRDefault="003A6B59" w:rsidP="003A6B59"/>
    <w:p w14:paraId="504404A9" w14:textId="77777777" w:rsidR="003A6B59" w:rsidRPr="003A6B59" w:rsidRDefault="003A6B59" w:rsidP="003A6B59"/>
    <w:p w14:paraId="5C871AC0" w14:textId="77777777" w:rsidR="003A6B59" w:rsidRPr="003A6B59" w:rsidRDefault="003A6B59" w:rsidP="003A6B59"/>
    <w:p w14:paraId="72B12D8C" w14:textId="77777777" w:rsidR="003A6B59" w:rsidRPr="003A6B59" w:rsidRDefault="003A6B59" w:rsidP="003A6B59"/>
    <w:p w14:paraId="705217BB" w14:textId="77777777" w:rsidR="003A6B59" w:rsidRPr="003A6B59" w:rsidRDefault="003A6B59" w:rsidP="003A6B59"/>
    <w:p w14:paraId="039175F2" w14:textId="77777777" w:rsidR="003A6B59" w:rsidRPr="003A6B59" w:rsidRDefault="003A6B59" w:rsidP="003A6B59"/>
    <w:p w14:paraId="3E10EFE3" w14:textId="77777777" w:rsidR="003A6B59" w:rsidRPr="003A6B59" w:rsidRDefault="003A6B59" w:rsidP="003A6B59"/>
    <w:p w14:paraId="7AA42818" w14:textId="77777777" w:rsidR="003A6B59" w:rsidRPr="003A6B59" w:rsidRDefault="003A6B59" w:rsidP="003A6B59"/>
    <w:p w14:paraId="3A35DADD" w14:textId="77777777" w:rsidR="003A6B59" w:rsidRPr="003A6B59" w:rsidRDefault="003A6B59" w:rsidP="003A6B59"/>
    <w:p w14:paraId="67A41841" w14:textId="77777777" w:rsidR="003A6B59" w:rsidRPr="003A6B59" w:rsidRDefault="003A6B59" w:rsidP="003A6B59"/>
    <w:p w14:paraId="3E709717" w14:textId="313601B6" w:rsidR="003A6B59" w:rsidRPr="003A6B59" w:rsidRDefault="003A6B59" w:rsidP="003A6B59"/>
    <w:p w14:paraId="2C2C03B0" w14:textId="667A40AF" w:rsidR="003A6B59" w:rsidRPr="003A6B59" w:rsidRDefault="003A6B59" w:rsidP="003A6B59"/>
    <w:p w14:paraId="33443242" w14:textId="0E707758" w:rsidR="003A6B59" w:rsidRPr="003A6B59" w:rsidRDefault="003A6B59" w:rsidP="003A6B59"/>
    <w:p w14:paraId="3A62298E" w14:textId="5F572CBE" w:rsidR="003A6B59" w:rsidRPr="003A6B59" w:rsidRDefault="003A6B59" w:rsidP="003A6B59"/>
    <w:p w14:paraId="6C984296" w14:textId="140C31F0" w:rsidR="003A6B59" w:rsidRDefault="003A6B59" w:rsidP="003A6B59">
      <w:pPr>
        <w:jc w:val="center"/>
      </w:pPr>
      <w:r>
        <w:rPr>
          <w:noProof/>
        </w:rPr>
        <w:drawing>
          <wp:anchor distT="0" distB="0" distL="114300" distR="114300" simplePos="0" relativeHeight="251682815" behindDoc="0" locked="0" layoutInCell="1" allowOverlap="1" wp14:anchorId="6EE4DC55" wp14:editId="4255FA9D">
            <wp:simplePos x="0" y="0"/>
            <wp:positionH relativeFrom="column">
              <wp:posOffset>361633</wp:posOffset>
            </wp:positionH>
            <wp:positionV relativeFrom="paragraph">
              <wp:posOffset>108585</wp:posOffset>
            </wp:positionV>
            <wp:extent cx="6186487" cy="3492501"/>
            <wp:effectExtent l="0" t="0" r="5080" b="0"/>
            <wp:wrapNone/>
            <wp:docPr id="1346382437" name="Picture 2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82437" name="Picture 2" descr="A diagram of a medical procedur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487" cy="3492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B7C0" w14:textId="6930E69E" w:rsidR="003A6B59" w:rsidRPr="003A6B59" w:rsidRDefault="003A6B59" w:rsidP="003A6B59">
      <w:pPr>
        <w:tabs>
          <w:tab w:val="center" w:pos="5400"/>
        </w:tabs>
        <w:sectPr w:rsidR="003A6B59" w:rsidRPr="003A6B59" w:rsidSect="006F5A91">
          <w:pgSz w:w="12240" w:h="15840"/>
          <w:pgMar w:top="720" w:right="720" w:bottom="720" w:left="720" w:header="288" w:footer="288" w:gutter="0"/>
          <w:cols w:space="720"/>
          <w:titlePg/>
          <w:docGrid w:linePitch="360"/>
        </w:sectPr>
      </w:pPr>
      <w:r>
        <w:tab/>
      </w:r>
    </w:p>
    <w:p w14:paraId="597D24A1" w14:textId="77777777" w:rsidR="005F350F" w:rsidRPr="004048B0" w:rsidRDefault="005F350F"/>
    <w:tbl>
      <w:tblPr>
        <w:tblW w:w="10908" w:type="dxa"/>
        <w:tblInd w:w="-108" w:type="dxa"/>
        <w:tblLook w:val="0600" w:firstRow="0" w:lastRow="0" w:firstColumn="0" w:lastColumn="0" w:noHBand="1" w:noVBand="1"/>
      </w:tblPr>
      <w:tblGrid>
        <w:gridCol w:w="108"/>
        <w:gridCol w:w="10692"/>
        <w:gridCol w:w="108"/>
      </w:tblGrid>
      <w:tr w:rsidR="004A4C49" w:rsidRPr="004048B0" w14:paraId="783455C7" w14:textId="77777777" w:rsidTr="003F1FDD">
        <w:trPr>
          <w:gridBefore w:val="1"/>
          <w:wBefore w:w="108" w:type="dxa"/>
          <w:trHeight w:val="432"/>
        </w:trPr>
        <w:tc>
          <w:tcPr>
            <w:tcW w:w="10800" w:type="dxa"/>
            <w:gridSpan w:val="2"/>
          </w:tcPr>
          <w:p w14:paraId="30F31333" w14:textId="77777777" w:rsidR="004A4C49" w:rsidRPr="004048B0" w:rsidRDefault="004A4C49" w:rsidP="00D51608">
            <w:pPr>
              <w:rPr>
                <w:noProof/>
              </w:rPr>
            </w:pPr>
            <w:r w:rsidRPr="004048B0">
              <w:rPr>
                <w:noProof/>
                <w:lang w:eastAsia="en-AU"/>
              </w:rPr>
              <w:drawing>
                <wp:inline distT="0" distB="0" distL="0" distR="0" wp14:anchorId="295DC211" wp14:editId="0CEAD12F">
                  <wp:extent cx="2286000" cy="222740"/>
                  <wp:effectExtent l="0" t="0" r="0" b="6350"/>
                  <wp:docPr id="15" name="Graphic 15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C49" w:rsidRPr="004048B0" w14:paraId="43BA8092" w14:textId="77777777" w:rsidTr="003F1FDD">
        <w:trPr>
          <w:gridBefore w:val="1"/>
          <w:wBefore w:w="108" w:type="dxa"/>
          <w:trHeight w:val="1440"/>
        </w:trPr>
        <w:tc>
          <w:tcPr>
            <w:tcW w:w="10800" w:type="dxa"/>
            <w:gridSpan w:val="2"/>
          </w:tcPr>
          <w:p w14:paraId="0ACBB3B9" w14:textId="7DED5D0E" w:rsidR="004A4C49" w:rsidRPr="004048B0" w:rsidRDefault="00491532" w:rsidP="004048B0">
            <w:pPr>
              <w:pStyle w:val="Heading2"/>
            </w:pPr>
            <w:r>
              <w:t>MACHINE LEARNING MODEL DEVELOPMENT</w:t>
            </w:r>
          </w:p>
        </w:tc>
      </w:tr>
      <w:tr w:rsidR="004A4C49" w:rsidRPr="004048B0" w14:paraId="17B518E6" w14:textId="77777777" w:rsidTr="003F1FDD">
        <w:trPr>
          <w:gridBefore w:val="1"/>
          <w:wBefore w:w="108" w:type="dxa"/>
          <w:trHeight w:val="927"/>
        </w:trPr>
        <w:tc>
          <w:tcPr>
            <w:tcW w:w="10800" w:type="dxa"/>
            <w:gridSpan w:val="2"/>
          </w:tcPr>
          <w:p w14:paraId="7C81B978" w14:textId="3852658B" w:rsidR="00354BCE" w:rsidRPr="004048B0" w:rsidRDefault="0029560B" w:rsidP="0029560B">
            <w:pPr>
              <w:spacing w:before="240"/>
            </w:pPr>
            <w:r>
              <w:t xml:space="preserve">Since the goal is to predict ICU admissions, I used </w:t>
            </w:r>
            <w:r w:rsidR="005D23E8">
              <w:t>five</w:t>
            </w:r>
            <w:r w:rsidR="00E04DD4">
              <w:t xml:space="preserve"> different</w:t>
            </w:r>
            <w:r>
              <w:t xml:space="preserve"> machine learning models to address this binary classification issues.</w:t>
            </w:r>
          </w:p>
        </w:tc>
      </w:tr>
      <w:tr w:rsidR="0072626F" w:rsidRPr="004048B0" w14:paraId="329485ED" w14:textId="77777777" w:rsidTr="003F1FDD">
        <w:trPr>
          <w:gridBefore w:val="1"/>
          <w:wBefore w:w="108" w:type="dxa"/>
          <w:trHeight w:val="288"/>
        </w:trPr>
        <w:tc>
          <w:tcPr>
            <w:tcW w:w="10800" w:type="dxa"/>
            <w:gridSpan w:val="2"/>
          </w:tcPr>
          <w:p w14:paraId="3DFE82E4" w14:textId="77777777" w:rsidR="0072626F" w:rsidRDefault="0029560B" w:rsidP="0029560B">
            <w:pPr>
              <w:pStyle w:val="Heading3"/>
            </w:pPr>
            <w:r>
              <w:t>logistic regression</w:t>
            </w:r>
          </w:p>
          <w:p w14:paraId="1988DD0A" w14:textId="347E8AC6" w:rsidR="0029560B" w:rsidRPr="0029560B" w:rsidRDefault="0029560B" w:rsidP="0029560B">
            <w:r w:rsidRPr="0029560B">
              <w:t>A simple linear model for binary classification that estimates the probability that a given input belongs to a particular class.</w:t>
            </w:r>
          </w:p>
        </w:tc>
      </w:tr>
      <w:tr w:rsidR="001E17E9" w:rsidRPr="004048B0" w14:paraId="0D9E4438" w14:textId="77777777" w:rsidTr="003F1FDD">
        <w:trPr>
          <w:gridAfter w:val="1"/>
          <w:wAfter w:w="108" w:type="dxa"/>
          <w:trHeight w:val="2052"/>
        </w:trPr>
        <w:tc>
          <w:tcPr>
            <w:tcW w:w="10800" w:type="dxa"/>
            <w:gridSpan w:val="2"/>
          </w:tcPr>
          <w:p w14:paraId="4F4940CD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linear_model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LogisticRegression</w:t>
            </w:r>
          </w:p>
          <w:p w14:paraId="4847D53C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model_selection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train_test_split</w:t>
            </w:r>
          </w:p>
          <w:p w14:paraId="06CC33B2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metrics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accuracy_score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classification_report</w:t>
            </w:r>
          </w:p>
          <w:p w14:paraId="62E7DF6C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74730F11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Split the data</w:t>
            </w:r>
          </w:p>
          <w:p w14:paraId="7D160166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df_cleaned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drop(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columns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[</w:t>
            </w:r>
            <w:r w:rsidRPr="003F1FDD">
              <w:rPr>
                <w:rFonts w:ascii="Consolas" w:eastAsia="Times New Roman" w:hAnsi="Consolas" w:cs="Times New Roman"/>
                <w:color w:val="D1F1A9"/>
                <w:sz w:val="21"/>
                <w:szCs w:val="21"/>
              </w:rPr>
              <w:t>'ICU'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])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#input</w:t>
            </w:r>
          </w:p>
          <w:p w14:paraId="50409A91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df_cleaned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[</w:t>
            </w:r>
            <w:r w:rsidRPr="003F1FDD">
              <w:rPr>
                <w:rFonts w:ascii="Consolas" w:eastAsia="Times New Roman" w:hAnsi="Consolas" w:cs="Times New Roman"/>
                <w:color w:val="D1F1A9"/>
                <w:sz w:val="21"/>
                <w:szCs w:val="21"/>
              </w:rPr>
              <w:t>'ICU'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] </w:t>
            </w: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#output</w:t>
            </w:r>
          </w:p>
          <w:p w14:paraId="597697E6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35AE299F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y_test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train_test_split(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test_size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0.2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random_state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42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757F9525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3A89AB3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Logistic Regression</w:t>
            </w:r>
          </w:p>
          <w:p w14:paraId="4E7A6A12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log_reg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LogisticRegression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(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max_iter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1000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49440F80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log_reg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fit(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53138EF8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y_pred_log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log_reg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predict(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13B12327" w14:textId="3C9094B7" w:rsidR="0029560B" w:rsidRPr="0029560B" w:rsidRDefault="0029560B" w:rsidP="0029560B">
            <w:pPr>
              <w:rPr>
                <w:rFonts w:ascii="Cascadia Code" w:hAnsi="Cascadia Code" w:cs="Cascadia Code"/>
                <w:color w:val="000000" w:themeColor="text1"/>
                <w:sz w:val="18"/>
                <w:szCs w:val="18"/>
              </w:rPr>
            </w:pPr>
          </w:p>
        </w:tc>
      </w:tr>
      <w:tr w:rsidR="001E17E9" w:rsidRPr="004048B0" w14:paraId="5C2C6121" w14:textId="77777777" w:rsidTr="003F1FDD">
        <w:trPr>
          <w:gridBefore w:val="1"/>
          <w:wBefore w:w="108" w:type="dxa"/>
          <w:trHeight w:val="288"/>
        </w:trPr>
        <w:tc>
          <w:tcPr>
            <w:tcW w:w="10800" w:type="dxa"/>
            <w:gridSpan w:val="2"/>
          </w:tcPr>
          <w:p w14:paraId="2D2B06D1" w14:textId="77777777" w:rsidR="001E17E9" w:rsidRDefault="0029560B" w:rsidP="0029560B">
            <w:pPr>
              <w:pStyle w:val="Heading3"/>
            </w:pPr>
            <w:r>
              <w:t>decision tree classifier</w:t>
            </w:r>
          </w:p>
          <w:p w14:paraId="0BABE2E7" w14:textId="3A973F5A" w:rsidR="0029560B" w:rsidRPr="0029560B" w:rsidRDefault="0029560B" w:rsidP="0029560B">
            <w:r w:rsidRPr="0029560B">
              <w:t>Non-linear model that splits the data based on feature values, easy to interpret but can overfit.</w:t>
            </w:r>
          </w:p>
        </w:tc>
      </w:tr>
      <w:tr w:rsidR="00B13CF5" w:rsidRPr="004048B0" w14:paraId="15AAC528" w14:textId="77777777" w:rsidTr="003F1FDD">
        <w:trPr>
          <w:gridBefore w:val="1"/>
          <w:wBefore w:w="108" w:type="dxa"/>
          <w:trHeight w:val="1656"/>
        </w:trPr>
        <w:tc>
          <w:tcPr>
            <w:tcW w:w="10800" w:type="dxa"/>
            <w:gridSpan w:val="2"/>
          </w:tcPr>
          <w:p w14:paraId="5F4172D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tree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DecisionTreeClassifier</w:t>
            </w:r>
          </w:p>
          <w:p w14:paraId="6CDFE285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6401F38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Decision Tree</w:t>
            </w:r>
          </w:p>
          <w:p w14:paraId="39E8CC46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dt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DecisionTreeClassifier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(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random_state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42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32F17CC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dt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fit(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2D970515" w14:textId="58AB350A" w:rsidR="00B13CF5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y_pred_dec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dt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predict(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</w:tc>
      </w:tr>
      <w:tr w:rsidR="0029560B" w:rsidRPr="004048B0" w14:paraId="27360210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5F9784C4" w14:textId="77777777" w:rsidR="0029560B" w:rsidRDefault="0029560B" w:rsidP="0029560B">
            <w:pPr>
              <w:pStyle w:val="Heading3"/>
            </w:pPr>
            <w:r>
              <w:t>random forest</w:t>
            </w:r>
          </w:p>
          <w:p w14:paraId="66CED108" w14:textId="2822A42E" w:rsidR="0029560B" w:rsidRPr="0029560B" w:rsidRDefault="0029560B" w:rsidP="0029560B">
            <w:r w:rsidRPr="0029560B">
              <w:t>An ensemble of decision trees, reducing overfitting by averaging multiple trees.</w:t>
            </w:r>
          </w:p>
        </w:tc>
      </w:tr>
      <w:tr w:rsidR="0029560B" w:rsidRPr="004048B0" w14:paraId="43FEB186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5CCF9B5E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ensemble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RandomForestClassifier</w:t>
            </w:r>
          </w:p>
          <w:p w14:paraId="23885F6F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41C1E996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Random Forest</w:t>
            </w:r>
          </w:p>
          <w:p w14:paraId="472AE52D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rf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RandomForestClassifier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(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n_estimators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100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random_state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42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53A6C657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rf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fit(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34A1F347" w14:textId="204EACDE" w:rsidR="0029560B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y_pred_rf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rf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predict(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</w:tc>
      </w:tr>
      <w:tr w:rsidR="0029560B" w:rsidRPr="004048B0" w14:paraId="1447BF10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51FC7A91" w14:textId="77777777" w:rsidR="0029560B" w:rsidRDefault="0029560B" w:rsidP="0029560B">
            <w:pPr>
              <w:pStyle w:val="Heading3"/>
            </w:pPr>
            <w:r>
              <w:lastRenderedPageBreak/>
              <w:t>support vector machines (svm)</w:t>
            </w:r>
          </w:p>
          <w:p w14:paraId="56C30FF3" w14:textId="050E9375" w:rsidR="0029560B" w:rsidRPr="0029560B" w:rsidRDefault="0029560B" w:rsidP="0029560B">
            <w:r w:rsidRPr="0029560B">
              <w:t>Finds the optimal hyperplane that maximizes the margin between classes.</w:t>
            </w:r>
          </w:p>
        </w:tc>
      </w:tr>
      <w:tr w:rsidR="0029560B" w:rsidRPr="004048B0" w14:paraId="75F674AD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0C1E0CB5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svm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SVC</w:t>
            </w:r>
          </w:p>
          <w:p w14:paraId="77DA3F0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0AB140D2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Support Vector Machine</w:t>
            </w:r>
          </w:p>
          <w:p w14:paraId="4D107834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svc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SVC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(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kernel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D1F1A9"/>
                <w:sz w:val="21"/>
                <w:szCs w:val="21"/>
              </w:rPr>
              <w:t>'rbf'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probability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C58F"/>
                <w:sz w:val="21"/>
                <w:szCs w:val="21"/>
              </w:rPr>
              <w:t>True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0BE03A69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svc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fit(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12DE51D8" w14:textId="6B39B7D7" w:rsidR="0029560B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y_pred_svm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svc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predict(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</w:tc>
      </w:tr>
      <w:tr w:rsidR="0029560B" w:rsidRPr="004048B0" w14:paraId="1152746A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59BD2ACB" w14:textId="77777777" w:rsidR="0029560B" w:rsidRDefault="0029560B" w:rsidP="0029560B">
            <w:pPr>
              <w:pStyle w:val="Heading3"/>
            </w:pPr>
            <w:r>
              <w:t>naïve bayes</w:t>
            </w:r>
          </w:p>
          <w:p w14:paraId="1631D8AF" w14:textId="5C0ABC14" w:rsidR="0029560B" w:rsidRPr="0029560B" w:rsidRDefault="0029560B" w:rsidP="0029560B">
            <w:r w:rsidRPr="0029560B">
              <w:t>Based on Bayes’ theorem with the assumption of feature independence.</w:t>
            </w:r>
          </w:p>
        </w:tc>
      </w:tr>
      <w:tr w:rsidR="0029560B" w:rsidRPr="004048B0" w14:paraId="396E9983" w14:textId="77777777" w:rsidTr="003F1FDD">
        <w:trPr>
          <w:gridBefore w:val="1"/>
          <w:wBefore w:w="108" w:type="dxa"/>
          <w:trHeight w:val="477"/>
        </w:trPr>
        <w:tc>
          <w:tcPr>
            <w:tcW w:w="10800" w:type="dxa"/>
            <w:gridSpan w:val="2"/>
          </w:tcPr>
          <w:p w14:paraId="4A91627E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from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sklearn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naive_bayes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EBBBFF"/>
                <w:sz w:val="21"/>
                <w:szCs w:val="21"/>
              </w:rPr>
              <w:t>import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GaussianNB</w:t>
            </w:r>
          </w:p>
          <w:p w14:paraId="467C5FA7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</w:p>
          <w:p w14:paraId="2C6E6861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7285B7"/>
                <w:sz w:val="21"/>
                <w:szCs w:val="21"/>
              </w:rPr>
              <w:t># Naive Bayes</w:t>
            </w:r>
          </w:p>
          <w:p w14:paraId="22A71B7F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nb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EEAD"/>
                <w:sz w:val="21"/>
                <w:szCs w:val="21"/>
              </w:rPr>
              <w:t>GaussianNB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()</w:t>
            </w:r>
          </w:p>
          <w:p w14:paraId="7FD68AD5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nb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fit(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 xml:space="preserve">,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y_train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64991A51" w14:textId="77777777" w:rsidR="003F1FDD" w:rsidRPr="003F1FDD" w:rsidRDefault="003F1FDD" w:rsidP="003F1FD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</w:pP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y_pred_nb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99FFFF"/>
                <w:sz w:val="21"/>
                <w:szCs w:val="21"/>
              </w:rPr>
              <w:t>=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 xml:space="preserve"> 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nb</w:t>
            </w:r>
            <w:r w:rsidRPr="003F1FDD">
              <w:rPr>
                <w:rFonts w:ascii="Consolas" w:eastAsia="Times New Roman" w:hAnsi="Consolas" w:cs="Times New Roman"/>
                <w:color w:val="FFFFFF"/>
                <w:sz w:val="21"/>
                <w:szCs w:val="21"/>
              </w:rPr>
              <w:t>.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predict(</w:t>
            </w:r>
            <w:r w:rsidRPr="003F1FDD">
              <w:rPr>
                <w:rFonts w:ascii="Consolas" w:eastAsia="Times New Roman" w:hAnsi="Consolas" w:cs="Times New Roman"/>
                <w:color w:val="FF9DA4"/>
                <w:sz w:val="21"/>
                <w:szCs w:val="21"/>
              </w:rPr>
              <w:t>X_test</w:t>
            </w:r>
            <w:r w:rsidRPr="003F1FDD">
              <w:rPr>
                <w:rFonts w:ascii="Consolas" w:eastAsia="Times New Roman" w:hAnsi="Consolas" w:cs="Times New Roman"/>
                <w:color w:val="BBDAFF"/>
                <w:sz w:val="21"/>
                <w:szCs w:val="21"/>
              </w:rPr>
              <w:t>)</w:t>
            </w:r>
          </w:p>
          <w:p w14:paraId="6869AF15" w14:textId="77777777" w:rsidR="0029560B" w:rsidRDefault="0029560B" w:rsidP="0029560B">
            <w:pPr>
              <w:pStyle w:val="Heading3"/>
            </w:pPr>
          </w:p>
        </w:tc>
      </w:tr>
    </w:tbl>
    <w:p w14:paraId="48A24C93" w14:textId="77777777" w:rsidR="00491532" w:rsidRDefault="00491532" w:rsidP="008920BB">
      <w:pPr>
        <w:sectPr w:rsidR="00491532" w:rsidSect="006F5A91">
          <w:pgSz w:w="12240" w:h="15840"/>
          <w:pgMar w:top="720" w:right="720" w:bottom="720" w:left="720" w:header="288" w:footer="288" w:gutter="0"/>
          <w:cols w:space="720"/>
          <w:titlePg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3168"/>
        <w:gridCol w:w="7272"/>
      </w:tblGrid>
      <w:tr w:rsidR="003F1FDD" w:rsidRPr="00491532" w14:paraId="052C5E09" w14:textId="77777777" w:rsidTr="00E04DD4">
        <w:trPr>
          <w:trHeight w:val="432"/>
        </w:trPr>
        <w:tc>
          <w:tcPr>
            <w:tcW w:w="10440" w:type="dxa"/>
            <w:gridSpan w:val="2"/>
          </w:tcPr>
          <w:p w14:paraId="057218C1" w14:textId="77777777" w:rsidR="003F1FDD" w:rsidRPr="00491532" w:rsidRDefault="003F1FDD" w:rsidP="00491532">
            <w:r w:rsidRPr="00491532">
              <w:lastRenderedPageBreak/>
              <w:drawing>
                <wp:inline distT="0" distB="0" distL="0" distR="0" wp14:anchorId="55C3AA57" wp14:editId="4E6AA824">
                  <wp:extent cx="2286000" cy="222740"/>
                  <wp:effectExtent l="0" t="0" r="0" b="6350"/>
                  <wp:docPr id="1012916230" name="Graphic 1012916230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FDD" w:rsidRPr="00491532" w14:paraId="7590DAFC" w14:textId="77777777" w:rsidTr="00764099">
        <w:trPr>
          <w:trHeight w:val="1008"/>
        </w:trPr>
        <w:tc>
          <w:tcPr>
            <w:tcW w:w="10440" w:type="dxa"/>
            <w:gridSpan w:val="2"/>
          </w:tcPr>
          <w:p w14:paraId="7AA06007" w14:textId="75E8B993" w:rsidR="003F1FDD" w:rsidRPr="00491532" w:rsidRDefault="003F1FDD" w:rsidP="00491532">
            <w:pPr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PERFORMANCE ANALYSIS</w:t>
            </w:r>
          </w:p>
        </w:tc>
      </w:tr>
      <w:tr w:rsidR="003F1FDD" w:rsidRPr="00491532" w14:paraId="2E3581DC" w14:textId="77777777" w:rsidTr="00E04DD4">
        <w:trPr>
          <w:trHeight w:val="11583"/>
        </w:trPr>
        <w:tc>
          <w:tcPr>
            <w:tcW w:w="10440" w:type="dxa"/>
            <w:gridSpan w:val="2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65"/>
            </w:tblGrid>
            <w:tr w:rsidR="003F1FDD" w:rsidRPr="003F1FDD" w14:paraId="0D5BA4AA" w14:textId="77777777" w:rsidTr="003F1FDD">
              <w:tc>
                <w:tcPr>
                  <w:tcW w:w="6965" w:type="dxa"/>
                </w:tcPr>
                <w:p w14:paraId="70908F5F" w14:textId="7BF4B84A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Logistic Regression Accuracy: 0.972318339100346</w:t>
                  </w:r>
                </w:p>
                <w:p w14:paraId="74D91E7A" w14:textId="503211E0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Logistic Regression Report:</w:t>
                  </w:r>
                </w:p>
                <w:p w14:paraId="48732EF9" w14:textId="0E1E2FD9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      precision    recall  f1-score   support</w:t>
                  </w:r>
                </w:p>
                <w:p w14:paraId="05DDDBA8" w14:textId="2971C379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2B405D4D" w14:textId="0ECF8D84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0.0       0.98      0.99      0.98       251</w:t>
                  </w:r>
                </w:p>
                <w:p w14:paraId="5F481F53" w14:textId="4C13812F" w:rsidR="003F1FDD" w:rsidRPr="003F1FDD" w:rsidRDefault="00946148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946148">
                    <w:rPr>
                      <w:noProof/>
                      <w:sz w:val="72"/>
                      <w:szCs w:val="72"/>
                    </w:rPr>
                    <mc:AlternateContent>
                      <mc:Choice Requires="wps">
                        <w:drawing>
                          <wp:anchor distT="91440" distB="91440" distL="114300" distR="114300" simplePos="0" relativeHeight="251685887" behindDoc="0" locked="0" layoutInCell="1" allowOverlap="1" wp14:anchorId="4E7DF106" wp14:editId="3154A15E">
                            <wp:simplePos x="0" y="0"/>
                            <wp:positionH relativeFrom="page">
                              <wp:posOffset>4658360</wp:posOffset>
                            </wp:positionH>
                            <wp:positionV relativeFrom="page">
                              <wp:posOffset>852170</wp:posOffset>
                            </wp:positionV>
                            <wp:extent cx="1744980" cy="3438525"/>
                            <wp:effectExtent l="0" t="0" r="0" b="0"/>
                            <wp:wrapNone/>
                            <wp:docPr id="307" name="Text Box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44980" cy="3438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C5A928" w14:textId="5B8832A0" w:rsidR="00946148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02623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Accuracy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: Proportion of correctly predicted measures</w:t>
                                        </w:r>
                                      </w:p>
                                      <w:p w14:paraId="06E078EE" w14:textId="77777777" w:rsid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5D3C0572" w14:textId="5D300623" w:rsid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02623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Precision: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 xml:space="preserve"> Proportion of positive predictions that are </w:t>
                                        </w:r>
                                        <w:r w:rsidR="005D23E8"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correct</w:t>
                                        </w:r>
                                      </w:p>
                                      <w:p w14:paraId="50023CC3" w14:textId="77777777" w:rsid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67A54C39" w14:textId="5FAA0F04" w:rsid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02623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Recall: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 xml:space="preserve"> Proportion of actual positives that are correctly identified</w:t>
                                        </w:r>
                                      </w:p>
                                      <w:p w14:paraId="7575FBE1" w14:textId="77777777" w:rsid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48DC3A76" w14:textId="2F3ADD91" w:rsidR="00902623" w:rsidRPr="00902623" w:rsidRDefault="00902623">
                                        <w:pPr>
                                          <w:pBdr>
                                            <w:top w:val="single" w:sz="24" w:space="8" w:color="A53F52" w:themeColor="accent1"/>
                                            <w:bottom w:val="single" w:sz="24" w:space="8" w:color="A53F52" w:themeColor="accent1"/>
                                          </w:pBd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02623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>F1 Score: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color w:val="A53F52" w:themeColor="accent1"/>
                                            <w:sz w:val="24"/>
                                            <w:szCs w:val="24"/>
                                          </w:rPr>
                                          <w:t xml:space="preserve"> Harmonic mean of precision and recall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E7DF106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2" o:spid="_x0000_s1026" type="#_x0000_t202" style="position:absolute;margin-left:366.8pt;margin-top:67.1pt;width:137.4pt;height:270.75pt;z-index:251685887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" filled="f" stroked="f">
                            <v:textbox>
                              <w:txbxContent>
                                <w:p w14:paraId="22C5A928" w14:textId="5B8832A0" w:rsidR="00946148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  <w:r w:rsidRPr="00902623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Accuracy</w:t>
                                  </w:r>
                                  <w: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: Proportion of correctly predicted measures</w:t>
                                  </w:r>
                                </w:p>
                                <w:p w14:paraId="06E078EE" w14:textId="77777777" w:rsid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D3C0572" w14:textId="5D300623" w:rsid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  <w:r w:rsidRPr="00902623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Precision:</w:t>
                                  </w:r>
                                  <w: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 xml:space="preserve"> Proportion of positive predictions that are </w:t>
                                  </w:r>
                                  <w:r w:rsidR="005D23E8"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correct</w:t>
                                  </w:r>
                                </w:p>
                                <w:p w14:paraId="50023CC3" w14:textId="77777777" w:rsid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7A54C39" w14:textId="5FAA0F04" w:rsid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  <w:r w:rsidRPr="00902623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Recall:</w:t>
                                  </w:r>
                                  <w: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 xml:space="preserve"> Proportion of actual positives that are correctly identified</w:t>
                                  </w:r>
                                </w:p>
                                <w:p w14:paraId="7575FBE1" w14:textId="77777777" w:rsid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DC3A76" w14:textId="2F3ADD91" w:rsidR="00902623" w:rsidRPr="00902623" w:rsidRDefault="00902623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</w:pPr>
                                  <w:r w:rsidRPr="00902623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F1 Score:</w:t>
                                  </w:r>
                                  <w: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 xml:space="preserve"> Harmonic mean of precision and recall</w:t>
                                  </w:r>
                                </w:p>
                              </w:txbxContent>
                            </v:textbox>
                            <w10:wrap anchorx="page" anchory="page"/>
                          </v:shape>
                        </w:pict>
                      </mc:Fallback>
                    </mc:AlternateContent>
                  </w:r>
                  <w:r w:rsidR="003F1FDD"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1.0       0.94      0.84      0.89        38</w:t>
                  </w:r>
                </w:p>
                <w:p w14:paraId="6CE69083" w14:textId="084AD4E5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6442D7DD" w14:textId="5A7E67D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accuracy                           0.97       289</w:t>
                  </w:r>
                </w:p>
                <w:p w14:paraId="7360373D" w14:textId="4DB87143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macro avg       0.96      0.92      0.94       289</w:t>
                  </w:r>
                </w:p>
                <w:p w14:paraId="4581530B" w14:textId="4D3405F6" w:rsidR="003F1FDD" w:rsidRPr="003F1FDD" w:rsidRDefault="003F1FDD" w:rsidP="003F1FDD">
                  <w:pPr>
                    <w:rPr>
                      <w:color w:val="000000" w:themeColor="text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weighted avg       0.97      0.97      0.97       289</w:t>
                  </w:r>
                </w:p>
              </w:tc>
            </w:tr>
            <w:tr w:rsidR="003F1FDD" w:rsidRPr="003F1FDD" w14:paraId="26A68A12" w14:textId="77777777" w:rsidTr="003F1FDD">
              <w:tc>
                <w:tcPr>
                  <w:tcW w:w="6965" w:type="dxa"/>
                </w:tcPr>
                <w:p w14:paraId="43C72245" w14:textId="719D6D51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Decision Tree Accuracy: 0.9411764705882353</w:t>
                  </w:r>
                </w:p>
                <w:p w14:paraId="497A7BFF" w14:textId="3727F3CA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Decision Tree Report:</w:t>
                  </w:r>
                </w:p>
                <w:p w14:paraId="7AF3B1B0" w14:textId="7FA3248E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      precision    recall  f1-score   support</w:t>
                  </w:r>
                </w:p>
                <w:p w14:paraId="71F494C9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4EFCD9EE" w14:textId="7328CC45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0.0       0.97      0.96      0.97       251</w:t>
                  </w:r>
                </w:p>
                <w:p w14:paraId="5541637D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1.0       0.76      0.82      0.78        38</w:t>
                  </w:r>
                </w:p>
                <w:p w14:paraId="48929F0E" w14:textId="22662154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3BECC476" w14:textId="30C16CAA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accuracy                           0.94       289</w:t>
                  </w:r>
                </w:p>
                <w:p w14:paraId="0539BDAF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macro avg       0.86      0.89      0.88       289</w:t>
                  </w:r>
                </w:p>
                <w:p w14:paraId="0FC8D52B" w14:textId="132E9BBF" w:rsidR="003F1FDD" w:rsidRPr="003F1FDD" w:rsidRDefault="003F1FDD" w:rsidP="003F1FDD">
                  <w:pPr>
                    <w:rPr>
                      <w:color w:val="000000" w:themeColor="text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weighted avg       0.94      0.94      0.94       289</w:t>
                  </w:r>
                </w:p>
              </w:tc>
            </w:tr>
            <w:tr w:rsidR="003F1FDD" w:rsidRPr="003F1FDD" w14:paraId="7DCF37B4" w14:textId="77777777" w:rsidTr="003F1FDD">
              <w:tc>
                <w:tcPr>
                  <w:tcW w:w="6965" w:type="dxa"/>
                </w:tcPr>
                <w:p w14:paraId="525D5D2C" w14:textId="7C250A4F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Random Forest Accuracy: 0.9653979238754326</w:t>
                  </w:r>
                </w:p>
                <w:p w14:paraId="62CC4D8E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Random Forest Report:</w:t>
                  </w:r>
                </w:p>
                <w:p w14:paraId="52C821FE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      precision    recall  f1-score   support</w:t>
                  </w:r>
                </w:p>
                <w:p w14:paraId="62CCEC35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6A8E8C69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0.0       0.98      0.98      0.98       251</w:t>
                  </w:r>
                </w:p>
                <w:p w14:paraId="79AD8C35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1.0       0.89      0.84      0.86        38</w:t>
                  </w:r>
                </w:p>
                <w:p w14:paraId="11E8B4F5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2772DD78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accuracy                           0.97       289</w:t>
                  </w:r>
                </w:p>
                <w:p w14:paraId="7CA6FC7D" w14:textId="4FE4EBC3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macro avg       0.93      0.91      0.92       289</w:t>
                  </w:r>
                </w:p>
                <w:p w14:paraId="5E0B97E6" w14:textId="54B0DC35" w:rsidR="003F1FDD" w:rsidRPr="003F1FDD" w:rsidRDefault="003F1FDD" w:rsidP="003F1FDD">
                  <w:pPr>
                    <w:rPr>
                      <w:color w:val="000000" w:themeColor="text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weighted avg       0.96      0.97      0.96       289</w:t>
                  </w:r>
                </w:p>
              </w:tc>
            </w:tr>
            <w:tr w:rsidR="003F1FDD" w:rsidRPr="003F1FDD" w14:paraId="35286EBE" w14:textId="77777777" w:rsidTr="003F1FDD">
              <w:tc>
                <w:tcPr>
                  <w:tcW w:w="6965" w:type="dxa"/>
                </w:tcPr>
                <w:p w14:paraId="278CB1C0" w14:textId="0884A4EB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SVM Accuracy: 0.8685121107266436</w:t>
                  </w:r>
                </w:p>
                <w:p w14:paraId="5B8BE0F9" w14:textId="665AFFC8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SVM Report:</w:t>
                  </w:r>
                </w:p>
                <w:p w14:paraId="2042A293" w14:textId="55C68CA9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      precision    recall  f1-score   support</w:t>
                  </w:r>
                </w:p>
                <w:p w14:paraId="3763AD61" w14:textId="4FC274E2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05FF4320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0.0       0.87      1.00      0.93       251</w:t>
                  </w:r>
                </w:p>
                <w:p w14:paraId="2CBED0C8" w14:textId="79629CFB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1.0       0.00      0.00      0.00        38</w:t>
                  </w:r>
                </w:p>
                <w:p w14:paraId="2F5C5E4D" w14:textId="795E57B5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059A7B0E" w14:textId="73FAC014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accuracy                           0.87       289</w:t>
                  </w:r>
                </w:p>
                <w:p w14:paraId="126F7BB7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macro avg       0.43      0.50      0.46       289</w:t>
                  </w:r>
                </w:p>
                <w:p w14:paraId="1198FCD7" w14:textId="5B652EAA" w:rsidR="003F1FDD" w:rsidRPr="003F1FDD" w:rsidRDefault="003F1FDD" w:rsidP="003F1FDD">
                  <w:pPr>
                    <w:rPr>
                      <w:color w:val="000000" w:themeColor="text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weighted avg       0.75      0.87      0.81       289</w:t>
                  </w:r>
                </w:p>
              </w:tc>
            </w:tr>
            <w:tr w:rsidR="003F1FDD" w:rsidRPr="003F1FDD" w14:paraId="3F99A2C4" w14:textId="77777777" w:rsidTr="003F1FDD">
              <w:tc>
                <w:tcPr>
                  <w:tcW w:w="6965" w:type="dxa"/>
                </w:tcPr>
                <w:p w14:paraId="56E72CBF" w14:textId="191F26D2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Naive Bayes Accuracy: 0.9411764705882353</w:t>
                  </w:r>
                </w:p>
                <w:p w14:paraId="7DAC8602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Naive Bayes Report:</w:t>
                  </w:r>
                </w:p>
                <w:p w14:paraId="5E9DE6C6" w14:textId="2F09C554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      precision    recall  f1-score   support</w:t>
                  </w:r>
                </w:p>
                <w:p w14:paraId="6AAB1112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3FBAC2E5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0.0       0.95      0.98      0.97       251</w:t>
                  </w:r>
                </w:p>
                <w:p w14:paraId="7AD39F7C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     1.0       0.86      0.66      0.75        38</w:t>
                  </w:r>
                </w:p>
                <w:p w14:paraId="239A3F26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</w:p>
                <w:p w14:paraId="6F756C3E" w14:textId="1980311A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 accuracy                           0.94       289</w:t>
                  </w:r>
                </w:p>
                <w:p w14:paraId="06C685C1" w14:textId="77777777" w:rsidR="003F1FDD" w:rsidRPr="003F1FDD" w:rsidRDefault="003F1FDD" w:rsidP="003F1FDD">
                  <w:pPr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 xml:space="preserve">   macro avg       0.91      0.82      0.86       289</w:t>
                  </w:r>
                </w:p>
                <w:p w14:paraId="6B2D300F" w14:textId="09060114" w:rsidR="003F1FDD" w:rsidRPr="003F1FDD" w:rsidRDefault="003F1FDD" w:rsidP="003F1FDD">
                  <w:pPr>
                    <w:rPr>
                      <w:color w:val="000000" w:themeColor="text1"/>
                    </w:rPr>
                  </w:pPr>
                  <w:r w:rsidRPr="003F1FDD">
                    <w:rPr>
                      <w:rFonts w:ascii="Consolas" w:eastAsia="Times New Roman" w:hAnsi="Consolas" w:cs="Times New Roman"/>
                      <w:color w:val="000000" w:themeColor="text1"/>
                      <w:sz w:val="21"/>
                      <w:szCs w:val="21"/>
                    </w:rPr>
                    <w:t>weighted avg       0.94      0.94      0.94       289</w:t>
                  </w:r>
                </w:p>
              </w:tc>
            </w:tr>
          </w:tbl>
          <w:p w14:paraId="188B2C77" w14:textId="2AECCB23" w:rsidR="003F1FDD" w:rsidRPr="00491532" w:rsidRDefault="003F1FDD" w:rsidP="003F1FDD"/>
        </w:tc>
      </w:tr>
      <w:tr w:rsidR="00E04DD4" w:rsidRPr="00E04DD4" w14:paraId="4F64CDA1" w14:textId="77777777" w:rsidTr="00E04DD4">
        <w:tblPrEx>
          <w:tblLook w:val="04A0" w:firstRow="1" w:lastRow="0" w:firstColumn="1" w:lastColumn="0" w:noHBand="0" w:noVBand="1"/>
        </w:tblPrEx>
        <w:trPr>
          <w:trHeight w:val="1080"/>
        </w:trPr>
        <w:tc>
          <w:tcPr>
            <w:tcW w:w="3168" w:type="dxa"/>
            <w:vMerge w:val="restart"/>
          </w:tcPr>
          <w:p w14:paraId="68ECBD99" w14:textId="4C1678FE" w:rsidR="00E04DD4" w:rsidRPr="00E04DD4" w:rsidRDefault="00E04DD4" w:rsidP="00E04DD4"/>
          <w:p w14:paraId="5D327CC8" w14:textId="0E7974F9" w:rsidR="00E04DD4" w:rsidRPr="00E04DD4" w:rsidRDefault="005D23E8" w:rsidP="00E04DD4">
            <w:r>
              <w:rPr>
                <w:noProof/>
              </w:rPr>
              <mc:AlternateContent>
                <mc:Choice Requires="wps">
                  <w:drawing>
                    <wp:anchor distT="91440" distB="91440" distL="114300" distR="114300" simplePos="0" relativeHeight="251688959" behindDoc="0" locked="0" layoutInCell="1" allowOverlap="1" wp14:anchorId="1F241357" wp14:editId="6842C267">
                      <wp:simplePos x="0" y="0"/>
                      <wp:positionH relativeFrom="page">
                        <wp:posOffset>351473</wp:posOffset>
                      </wp:positionH>
                      <wp:positionV relativeFrom="paragraph">
                        <wp:posOffset>1803717</wp:posOffset>
                      </wp:positionV>
                      <wp:extent cx="1450340" cy="1403985"/>
                      <wp:effectExtent l="0" t="0" r="0" b="0"/>
                      <wp:wrapNone/>
                      <wp:docPr id="20931831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034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A97DD2" w14:textId="7B27DE02" w:rsidR="005D23E8" w:rsidRDefault="005D23E8">
                                  <w:pPr>
                                    <w:pBdr>
                                      <w:top w:val="single" w:sz="24" w:space="8" w:color="A53F52" w:themeColor="accent1"/>
                                      <w:bottom w:val="single" w:sz="24" w:space="8" w:color="A53F52" w:themeColor="accent1"/>
                                    </w:pBd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A53F52" w:themeColor="accent1"/>
                                      <w:sz w:val="24"/>
                                      <w:szCs w:val="24"/>
                                    </w:rPr>
                                    <w:t>Vital signs are sampled more frequently than blood labs.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41357" id="_x0000_s1027" type="#_x0000_t202" style="position:absolute;margin-left:27.7pt;margin-top:142pt;width:114.2pt;height:110.55pt;z-index:251688959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" filled="f" stroked="f">
                      <v:textbox style="mso-fit-shape-to-text:t">
                        <w:txbxContent>
                          <w:p w14:paraId="2BA97DD2" w14:textId="7B27DE02" w:rsidR="005D23E8" w:rsidRDefault="005D23E8">
                            <w:pPr>
                              <w:pBdr>
                                <w:top w:val="single" w:sz="24" w:space="8" w:color="A53F52" w:themeColor="accent1"/>
                                <w:bottom w:val="single" w:sz="24" w:space="8" w:color="A53F52" w:themeColor="accent1"/>
                              </w:pBdr>
                              <w:rPr>
                                <w:i/>
                                <w:iCs/>
                                <w:color w:val="A53F52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53F52" w:themeColor="accent1"/>
                                <w:sz w:val="24"/>
                                <w:szCs w:val="24"/>
                              </w:rPr>
                              <w:t>Vital signs are sampled more frequently than blood labs.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4048B0">
              <w:rPr>
                <w:lang w:eastAsia="en-AU"/>
              </w:rPr>
              <w:drawing>
                <wp:anchor distT="0" distB="0" distL="114300" distR="114300" simplePos="0" relativeHeight="251686911" behindDoc="0" locked="0" layoutInCell="1" allowOverlap="1" wp14:anchorId="7C359705" wp14:editId="3F86F78C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881697</wp:posOffset>
                  </wp:positionV>
                  <wp:extent cx="685800" cy="685800"/>
                  <wp:effectExtent l="0" t="0" r="0" b="0"/>
                  <wp:wrapNone/>
                  <wp:docPr id="13" name="Graphic 13" descr="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c 13" descr="List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035" w:type="dxa"/>
            <w:vAlign w:val="bottom"/>
          </w:tcPr>
          <w:p w14:paraId="74E9FB91" w14:textId="0027B5E3" w:rsidR="00E04DD4" w:rsidRPr="00E04DD4" w:rsidRDefault="00E04DD4" w:rsidP="00E04DD4">
            <w:r w:rsidRPr="00E04DD4">
              <w:drawing>
                <wp:inline distT="0" distB="0" distL="0" distR="0" wp14:anchorId="77D42A77" wp14:editId="216E1B1B">
                  <wp:extent cx="2286000" cy="222740"/>
                  <wp:effectExtent l="0" t="0" r="0" b="6350"/>
                  <wp:docPr id="6" name="Graphic 6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DD4" w:rsidRPr="00E04DD4" w14:paraId="0B7B4C56" w14:textId="77777777" w:rsidTr="00E04DD4">
        <w:tblPrEx>
          <w:tblLook w:val="04A0" w:firstRow="1" w:lastRow="0" w:firstColumn="1" w:lastColumn="0" w:noHBand="0" w:noVBand="1"/>
        </w:tblPrEx>
        <w:trPr>
          <w:trHeight w:val="1368"/>
        </w:trPr>
        <w:tc>
          <w:tcPr>
            <w:tcW w:w="3168" w:type="dxa"/>
            <w:vMerge/>
          </w:tcPr>
          <w:p w14:paraId="69317F50" w14:textId="77777777" w:rsidR="00E04DD4" w:rsidRPr="00E04DD4" w:rsidRDefault="00E04DD4" w:rsidP="00E04DD4"/>
        </w:tc>
        <w:tc>
          <w:tcPr>
            <w:tcW w:w="6035" w:type="dxa"/>
            <w:vAlign w:val="bottom"/>
          </w:tcPr>
          <w:p w14:paraId="2AEE1A7F" w14:textId="77777777" w:rsidR="00E04DD4" w:rsidRPr="00E04DD4" w:rsidRDefault="00E04DD4" w:rsidP="00E04DD4">
            <w:pPr>
              <w:pStyle w:val="Heading2"/>
            </w:pPr>
            <w:r w:rsidRPr="00E04DD4">
              <w:t>CONCLUSION</w:t>
            </w:r>
          </w:p>
        </w:tc>
      </w:tr>
      <w:tr w:rsidR="00E04DD4" w:rsidRPr="00E04DD4" w14:paraId="1FBEDA94" w14:textId="77777777" w:rsidTr="00E04DD4">
        <w:tblPrEx>
          <w:tblLook w:val="04A0" w:firstRow="1" w:lastRow="0" w:firstColumn="1" w:lastColumn="0" w:noHBand="0" w:noVBand="1"/>
        </w:tblPrEx>
        <w:trPr>
          <w:trHeight w:val="7443"/>
        </w:trPr>
        <w:tc>
          <w:tcPr>
            <w:tcW w:w="3168" w:type="dxa"/>
            <w:vMerge/>
          </w:tcPr>
          <w:p w14:paraId="142C3CB0" w14:textId="77777777" w:rsidR="00E04DD4" w:rsidRPr="00E04DD4" w:rsidRDefault="00E04DD4" w:rsidP="00E04DD4"/>
        </w:tc>
        <w:tc>
          <w:tcPr>
            <w:tcW w:w="6035" w:type="dxa"/>
          </w:tcPr>
          <w:p w14:paraId="0020DD52" w14:textId="77777777" w:rsidR="00E04DD4" w:rsidRPr="00E04DD4" w:rsidRDefault="00E04DD4" w:rsidP="00E04DD4"/>
          <w:p w14:paraId="07D73ACE" w14:textId="77777777" w:rsidR="00E04DD4" w:rsidRPr="00E04DD4" w:rsidRDefault="00E04DD4" w:rsidP="00E04DD4"/>
          <w:p w14:paraId="6540F07B" w14:textId="77777777" w:rsidR="00E04DD4" w:rsidRPr="005D23E8" w:rsidRDefault="00271B69" w:rsidP="00271B69">
            <w:r w:rsidRPr="005D23E8">
              <w:t>The main question for each task</w:t>
            </w:r>
            <w:r w:rsidR="006A2DD1" w:rsidRPr="005D23E8">
              <w:t xml:space="preserve"> asked whether it was feasible to predict</w:t>
            </w:r>
            <w:r w:rsidR="00373090" w:rsidRPr="005D23E8">
              <w:t xml:space="preserve"> which patients will need ICU support and which patients can be safely discharged and followed up with remotely.</w:t>
            </w:r>
          </w:p>
          <w:p w14:paraId="20A18192" w14:textId="77777777" w:rsidR="00373090" w:rsidRPr="005D23E8" w:rsidRDefault="00373090" w:rsidP="00271B69"/>
          <w:p w14:paraId="49FAF2B3" w14:textId="77777777" w:rsidR="00373090" w:rsidRPr="005D23E8" w:rsidRDefault="00373090" w:rsidP="00271B69">
            <w:r w:rsidRPr="005D23E8">
              <w:t xml:space="preserve">Preliminary analysis of the data </w:t>
            </w:r>
            <w:r w:rsidR="00644CA7" w:rsidRPr="005D23E8">
              <w:t xml:space="preserve">– using </w:t>
            </w:r>
            <w:r w:rsidRPr="005D23E8">
              <w:t xml:space="preserve">Logistic Regression </w:t>
            </w:r>
            <w:r w:rsidR="00644CA7" w:rsidRPr="005D23E8">
              <w:t>and Random Forest machine learning models, specifically – yield evidence of highly predictive capabilities.</w:t>
            </w:r>
          </w:p>
          <w:p w14:paraId="44D19452" w14:textId="77777777" w:rsidR="00644CA7" w:rsidRPr="005D23E8" w:rsidRDefault="00644CA7" w:rsidP="00271B69"/>
          <w:p w14:paraId="020F7512" w14:textId="279A3918" w:rsidR="00644CA7" w:rsidRPr="005D23E8" w:rsidRDefault="00644CA7" w:rsidP="00271B69">
            <w:r w:rsidRPr="005D23E8">
              <w:t xml:space="preserve">All 230 input columns were analyzed using these models, still producing 97.2% and 96.5% accuracy </w:t>
            </w:r>
            <w:r w:rsidR="005D23E8" w:rsidRPr="005D23E8">
              <w:t>scores,</w:t>
            </w:r>
            <w:r w:rsidRPr="005D23E8">
              <w:t xml:space="preserve"> respectively</w:t>
            </w:r>
            <w:r w:rsidR="005D23E8" w:rsidRPr="005D23E8">
              <w:t xml:space="preserve">. </w:t>
            </w:r>
            <w:r w:rsidRPr="005D23E8">
              <w:t xml:space="preserve">However, future analyses should </w:t>
            </w:r>
            <w:r w:rsidR="003B1113" w:rsidRPr="005D23E8">
              <w:t>run</w:t>
            </w:r>
            <w:r w:rsidRPr="005D23E8">
              <w:t xml:space="preserve"> the four </w:t>
            </w:r>
            <w:r w:rsidR="00936BDE" w:rsidRPr="005D23E8">
              <w:t>distinct categories</w:t>
            </w:r>
            <w:r w:rsidRPr="005D23E8">
              <w:t xml:space="preserve"> of data separately </w:t>
            </w:r>
            <w:r w:rsidR="003B1113" w:rsidRPr="005D23E8">
              <w:t xml:space="preserve">through each model </w:t>
            </w:r>
            <w:r w:rsidRPr="005D23E8">
              <w:t>if one is to assume categorical independence</w:t>
            </w:r>
            <w:r w:rsidR="00936BDE" w:rsidRPr="005D23E8">
              <w:t xml:space="preserve">. </w:t>
            </w:r>
            <w:r w:rsidR="008659F5" w:rsidRPr="005D23E8">
              <w:t>The disparities in the frequency of data collection also warrant this separation.</w:t>
            </w:r>
          </w:p>
          <w:p w14:paraId="09702B99" w14:textId="77777777" w:rsidR="003B1113" w:rsidRPr="005D23E8" w:rsidRDefault="003B1113" w:rsidP="00271B69"/>
          <w:p w14:paraId="25279B81" w14:textId="5BB244AE" w:rsidR="003B1113" w:rsidRPr="005D23E8" w:rsidRDefault="003B1113" w:rsidP="00271B69">
            <w:r w:rsidRPr="005D23E8">
              <w:t xml:space="preserve">Because hospital staff need to be able to identify patients of concern as early possible, future analyses should also limit the range of </w:t>
            </w:r>
            <w:r w:rsidR="003D2F26" w:rsidRPr="005D23E8">
              <w:t xml:space="preserve">ICU admissions windows to the </w:t>
            </w:r>
            <w:r w:rsidR="008659F5" w:rsidRPr="005D23E8">
              <w:t>0–2-hour</w:t>
            </w:r>
            <w:r w:rsidR="003D2F26" w:rsidRPr="005D23E8">
              <w:t xml:space="preserve"> window, increasing clinical relevance.</w:t>
            </w:r>
          </w:p>
          <w:p w14:paraId="4AA47A87" w14:textId="77777777" w:rsidR="003D2F26" w:rsidRPr="005D23E8" w:rsidRDefault="003D2F26" w:rsidP="00271B69"/>
          <w:p w14:paraId="4FDE5710" w14:textId="054276CF" w:rsidR="003D2F26" w:rsidRPr="00E04DD4" w:rsidRDefault="008659F5" w:rsidP="00271B69">
            <w:r w:rsidRPr="005D23E8">
              <w:t xml:space="preserve">This </w:t>
            </w:r>
            <w:r w:rsidR="005D23E8" w:rsidRPr="005D23E8">
              <w:t>model</w:t>
            </w:r>
            <w:r w:rsidRPr="005D23E8">
              <w:t xml:space="preserve"> was train</w:t>
            </w:r>
            <w:r w:rsidR="005D23E8" w:rsidRPr="005D23E8">
              <w:t>ed</w:t>
            </w:r>
            <w:r w:rsidRPr="005D23E8">
              <w:t xml:space="preserve"> specifically with data</w:t>
            </w:r>
            <w:r w:rsidR="005D23E8" w:rsidRPr="005D23E8">
              <w:t xml:space="preserve"> collected from the </w:t>
            </w:r>
            <w:r w:rsidR="005D23E8" w:rsidRPr="005D23E8">
              <w:t xml:space="preserve">São Paulo </w:t>
            </w:r>
            <w:r w:rsidR="005D23E8" w:rsidRPr="005D23E8">
              <w:t>area. Wider implementations would need to use and compare data collected local to their respective geographic areas.</w:t>
            </w:r>
          </w:p>
        </w:tc>
      </w:tr>
    </w:tbl>
    <w:p w14:paraId="535A50CB" w14:textId="77777777" w:rsidR="00B4432F" w:rsidRPr="004048B0" w:rsidRDefault="00B4432F" w:rsidP="008920BB"/>
    <w:sectPr w:rsidR="00B4432F" w:rsidRPr="004048B0" w:rsidSect="006F5A91">
      <w:pgSz w:w="12240" w:h="15840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F4AF8" w14:textId="77777777" w:rsidR="005725A4" w:rsidRDefault="005725A4" w:rsidP="006B633A">
      <w:r>
        <w:separator/>
      </w:r>
    </w:p>
  </w:endnote>
  <w:endnote w:type="continuationSeparator" w:id="0">
    <w:p w14:paraId="28490122" w14:textId="77777777" w:rsidR="005725A4" w:rsidRDefault="005725A4" w:rsidP="006B633A">
      <w:r>
        <w:continuationSeparator/>
      </w:r>
    </w:p>
  </w:endnote>
  <w:endnote w:id="1">
    <w:p w14:paraId="0B83B44B" w14:textId="6D0A0295" w:rsidR="000858DB" w:rsidRDefault="000858DB" w:rsidP="000858D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0371B6">
          <w:rPr>
            <w:rStyle w:val="Hyperlink"/>
          </w:rPr>
          <w:t>https://www.kaggle.com/datasets/S%C3%ADrio-Libanes/covid19</w:t>
        </w:r>
      </w:hyperlink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CEE0F" w14:textId="68FDC4D4" w:rsidR="006B633A" w:rsidRPr="00A523FF" w:rsidRDefault="00C45844" w:rsidP="006F5A91">
    <w:pPr>
      <w:pStyle w:val="Footer"/>
      <w:rPr>
        <w:color w:val="7F7F7F" w:themeColor="accent6"/>
      </w:rPr>
    </w:pPr>
    <w:r w:rsidRPr="00A523FF">
      <w:rPr>
        <w:rFonts w:ascii="Calibri" w:hAnsi="Calibri" w:cs="Calibri"/>
        <w:color w:val="7F7F7F" w:themeColor="accent6"/>
      </w:rPr>
      <w:t>BRITTANY BROWN</w:t>
    </w:r>
    <w:r w:rsidR="006F5A91" w:rsidRPr="00A523FF">
      <w:rPr>
        <w:rFonts w:ascii="Calibri" w:hAnsi="Calibri" w:cs="Calibri"/>
        <w:color w:val="7F7F7F" w:themeColor="accent6"/>
      </w:rPr>
      <w:t xml:space="preserve"> |</w:t>
    </w:r>
    <w:r w:rsidR="006F5A91" w:rsidRPr="00A523FF">
      <w:rPr>
        <w:color w:val="7F7F7F" w:themeColor="accent6"/>
      </w:rPr>
      <w:t xml:space="preserve"> </w:t>
    </w:r>
    <w:sdt>
      <w:sdtPr>
        <w:rPr>
          <w:color w:val="7F7F7F" w:themeColor="accent6"/>
        </w:r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 w:rsidRPr="00A523FF">
          <w:rPr>
            <w:color w:val="7F7F7F" w:themeColor="accent6"/>
          </w:rPr>
          <w:fldChar w:fldCharType="begin"/>
        </w:r>
        <w:r w:rsidR="006F5A91" w:rsidRPr="00A523FF">
          <w:rPr>
            <w:color w:val="7F7F7F" w:themeColor="accent6"/>
          </w:rPr>
          <w:instrText xml:space="preserve"> PAGE   \* MERGEFORMAT </w:instrText>
        </w:r>
        <w:r w:rsidR="006F5A91" w:rsidRPr="00A523FF">
          <w:rPr>
            <w:color w:val="7F7F7F" w:themeColor="accent6"/>
          </w:rPr>
          <w:fldChar w:fldCharType="separate"/>
        </w:r>
        <w:r w:rsidR="005431C3" w:rsidRPr="00A523FF">
          <w:rPr>
            <w:noProof/>
            <w:color w:val="7F7F7F" w:themeColor="accent6"/>
          </w:rPr>
          <w:t>7</w:t>
        </w:r>
        <w:r w:rsidR="006F5A91" w:rsidRPr="00A523FF">
          <w:rPr>
            <w:noProof/>
            <w:color w:val="7F7F7F" w:themeColor="accent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673FA" w14:textId="76D3D705" w:rsidR="006F5A91" w:rsidRPr="006F5A91" w:rsidRDefault="000858DB" w:rsidP="006F5A91">
    <w:pPr>
      <w:pStyle w:val="Footer"/>
    </w:pPr>
    <w:r>
      <w:rPr>
        <w:rFonts w:ascii="Calibri" w:hAnsi="Calibri" w:cs="Calibri"/>
        <w:color w:val="000000"/>
      </w:rPr>
      <w:t>PREDICTING COVID-19 ICU ADMISSIONS</w:t>
    </w:r>
    <w:r w:rsidR="006F5A91" w:rsidRPr="004048B0">
      <w:rPr>
        <w:rFonts w:ascii="Calibri" w:hAnsi="Calibri" w:cs="Calibri"/>
        <w:color w:val="000000"/>
      </w:rPr>
      <w:t xml:space="preserve"> |</w:t>
    </w:r>
    <w:r w:rsidR="006F5A91">
      <w:t xml:space="preserve"> </w:t>
    </w:r>
    <w:sdt>
      <w:sdtPr>
        <w:id w:val="-173006920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>
          <w:fldChar w:fldCharType="begin"/>
        </w:r>
        <w:r w:rsidR="006F5A91">
          <w:instrText xml:space="preserve"> PAGE   \* MERGEFORMAT </w:instrText>
        </w:r>
        <w:r w:rsidR="006F5A91">
          <w:fldChar w:fldCharType="separate"/>
        </w:r>
        <w:r w:rsidR="005431C3">
          <w:rPr>
            <w:noProof/>
          </w:rPr>
          <w:t>6</w:t>
        </w:r>
        <w:r w:rsidR="006F5A91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03AE6" w14:textId="77777777" w:rsidR="005725A4" w:rsidRDefault="005725A4" w:rsidP="006B633A">
      <w:r>
        <w:separator/>
      </w:r>
    </w:p>
  </w:footnote>
  <w:footnote w:type="continuationSeparator" w:id="0">
    <w:p w14:paraId="24CD8A0E" w14:textId="77777777" w:rsidR="005725A4" w:rsidRDefault="005725A4" w:rsidP="006B6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5C74"/>
    <w:multiLevelType w:val="hybridMultilevel"/>
    <w:tmpl w:val="3C38AA5E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05628"/>
    <w:multiLevelType w:val="hybridMultilevel"/>
    <w:tmpl w:val="0730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D0FFE"/>
    <w:multiLevelType w:val="hybridMultilevel"/>
    <w:tmpl w:val="755E11E0"/>
    <w:lvl w:ilvl="0" w:tplc="BA025B48">
      <w:start w:val="1"/>
      <w:numFmt w:val="bullet"/>
      <w:pStyle w:val="Bullet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526B1"/>
    <w:multiLevelType w:val="multilevel"/>
    <w:tmpl w:val="3196A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318DC"/>
    <w:multiLevelType w:val="hybridMultilevel"/>
    <w:tmpl w:val="9D40215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E1A36"/>
    <w:multiLevelType w:val="hybridMultilevel"/>
    <w:tmpl w:val="97B0DB0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645E0"/>
    <w:multiLevelType w:val="hybridMultilevel"/>
    <w:tmpl w:val="C0B2E56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7659AE"/>
    <w:multiLevelType w:val="hybridMultilevel"/>
    <w:tmpl w:val="8104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E674F"/>
    <w:multiLevelType w:val="hybridMultilevel"/>
    <w:tmpl w:val="0100A7AC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D80B86"/>
    <w:multiLevelType w:val="hybridMultilevel"/>
    <w:tmpl w:val="C7187704"/>
    <w:lvl w:ilvl="0" w:tplc="B7DE486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459257">
    <w:abstractNumId w:val="1"/>
  </w:num>
  <w:num w:numId="2" w16cid:durableId="1052384157">
    <w:abstractNumId w:val="6"/>
  </w:num>
  <w:num w:numId="3" w16cid:durableId="1472626452">
    <w:abstractNumId w:val="0"/>
  </w:num>
  <w:num w:numId="4" w16cid:durableId="92166475">
    <w:abstractNumId w:val="5"/>
  </w:num>
  <w:num w:numId="5" w16cid:durableId="922225741">
    <w:abstractNumId w:val="8"/>
  </w:num>
  <w:num w:numId="6" w16cid:durableId="822812792">
    <w:abstractNumId w:val="4"/>
  </w:num>
  <w:num w:numId="7" w16cid:durableId="79716272">
    <w:abstractNumId w:val="2"/>
  </w:num>
  <w:num w:numId="8" w16cid:durableId="1380322553">
    <w:abstractNumId w:val="7"/>
  </w:num>
  <w:num w:numId="9" w16cid:durableId="350642033">
    <w:abstractNumId w:val="3"/>
  </w:num>
  <w:num w:numId="10" w16cid:durableId="11026533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sjQxMDW1NLIwMzNQ0lEKTi0uzszPAykwrAUAEtC2ZiwAAAA="/>
  </w:docVars>
  <w:rsids>
    <w:rsidRoot w:val="005725A4"/>
    <w:rsid w:val="000227CA"/>
    <w:rsid w:val="000239FD"/>
    <w:rsid w:val="000378D7"/>
    <w:rsid w:val="0005003D"/>
    <w:rsid w:val="000504EC"/>
    <w:rsid w:val="00051294"/>
    <w:rsid w:val="00056A5E"/>
    <w:rsid w:val="00056AF4"/>
    <w:rsid w:val="00056F25"/>
    <w:rsid w:val="00060117"/>
    <w:rsid w:val="0006246E"/>
    <w:rsid w:val="00064622"/>
    <w:rsid w:val="00080119"/>
    <w:rsid w:val="000834BB"/>
    <w:rsid w:val="000858DB"/>
    <w:rsid w:val="00086808"/>
    <w:rsid w:val="000936E3"/>
    <w:rsid w:val="0009505B"/>
    <w:rsid w:val="000A0187"/>
    <w:rsid w:val="000A49E4"/>
    <w:rsid w:val="000B2E3E"/>
    <w:rsid w:val="000C0AFA"/>
    <w:rsid w:val="000D06AB"/>
    <w:rsid w:val="000D1D83"/>
    <w:rsid w:val="000D1DA3"/>
    <w:rsid w:val="00100EA6"/>
    <w:rsid w:val="0010133A"/>
    <w:rsid w:val="00110D36"/>
    <w:rsid w:val="00114118"/>
    <w:rsid w:val="00116D09"/>
    <w:rsid w:val="00120EDB"/>
    <w:rsid w:val="00122D73"/>
    <w:rsid w:val="00133F58"/>
    <w:rsid w:val="0015336E"/>
    <w:rsid w:val="0015493B"/>
    <w:rsid w:val="00170892"/>
    <w:rsid w:val="001812E2"/>
    <w:rsid w:val="00181D99"/>
    <w:rsid w:val="001877A1"/>
    <w:rsid w:val="00191B9F"/>
    <w:rsid w:val="001C52F2"/>
    <w:rsid w:val="001D0839"/>
    <w:rsid w:val="001D5EC6"/>
    <w:rsid w:val="001E17E9"/>
    <w:rsid w:val="001E2FD9"/>
    <w:rsid w:val="001F5BFC"/>
    <w:rsid w:val="00217102"/>
    <w:rsid w:val="002229EF"/>
    <w:rsid w:val="00231A3E"/>
    <w:rsid w:val="0023407A"/>
    <w:rsid w:val="00237098"/>
    <w:rsid w:val="0023776B"/>
    <w:rsid w:val="002603A1"/>
    <w:rsid w:val="002658AD"/>
    <w:rsid w:val="00265965"/>
    <w:rsid w:val="00271B69"/>
    <w:rsid w:val="0027432C"/>
    <w:rsid w:val="00276A77"/>
    <w:rsid w:val="0028344C"/>
    <w:rsid w:val="00287BC6"/>
    <w:rsid w:val="0029560B"/>
    <w:rsid w:val="002A0E38"/>
    <w:rsid w:val="002A1D7C"/>
    <w:rsid w:val="002B1F43"/>
    <w:rsid w:val="002B548F"/>
    <w:rsid w:val="002C7F0E"/>
    <w:rsid w:val="00300EBC"/>
    <w:rsid w:val="00322D7E"/>
    <w:rsid w:val="00324B19"/>
    <w:rsid w:val="00331CBA"/>
    <w:rsid w:val="00333597"/>
    <w:rsid w:val="00335CCE"/>
    <w:rsid w:val="00347EBA"/>
    <w:rsid w:val="003512DE"/>
    <w:rsid w:val="003547CA"/>
    <w:rsid w:val="00354BCE"/>
    <w:rsid w:val="00357ADE"/>
    <w:rsid w:val="00366CF6"/>
    <w:rsid w:val="00371B32"/>
    <w:rsid w:val="00373090"/>
    <w:rsid w:val="00381902"/>
    <w:rsid w:val="003875EC"/>
    <w:rsid w:val="00396A0D"/>
    <w:rsid w:val="003A28F6"/>
    <w:rsid w:val="003A6140"/>
    <w:rsid w:val="003A6B59"/>
    <w:rsid w:val="003B1113"/>
    <w:rsid w:val="003B1B45"/>
    <w:rsid w:val="003D2A97"/>
    <w:rsid w:val="003D2F26"/>
    <w:rsid w:val="003D3F30"/>
    <w:rsid w:val="003F1069"/>
    <w:rsid w:val="003F1FDD"/>
    <w:rsid w:val="004048B0"/>
    <w:rsid w:val="00416563"/>
    <w:rsid w:val="00417D0A"/>
    <w:rsid w:val="00421EC1"/>
    <w:rsid w:val="00424C2C"/>
    <w:rsid w:val="004261B8"/>
    <w:rsid w:val="004314C6"/>
    <w:rsid w:val="00435701"/>
    <w:rsid w:val="0043758D"/>
    <w:rsid w:val="00450F88"/>
    <w:rsid w:val="0045233E"/>
    <w:rsid w:val="004534B7"/>
    <w:rsid w:val="004545B1"/>
    <w:rsid w:val="00455E2B"/>
    <w:rsid w:val="00491532"/>
    <w:rsid w:val="0049453B"/>
    <w:rsid w:val="00494BE8"/>
    <w:rsid w:val="00495627"/>
    <w:rsid w:val="00497589"/>
    <w:rsid w:val="00497DF7"/>
    <w:rsid w:val="004A4C49"/>
    <w:rsid w:val="004C4BE2"/>
    <w:rsid w:val="004D4384"/>
    <w:rsid w:val="004D4B7B"/>
    <w:rsid w:val="004F1988"/>
    <w:rsid w:val="004F7FE3"/>
    <w:rsid w:val="00500AC9"/>
    <w:rsid w:val="00516138"/>
    <w:rsid w:val="00517D36"/>
    <w:rsid w:val="0053179B"/>
    <w:rsid w:val="005406D1"/>
    <w:rsid w:val="005431C3"/>
    <w:rsid w:val="00547471"/>
    <w:rsid w:val="00553C83"/>
    <w:rsid w:val="00567281"/>
    <w:rsid w:val="005725A4"/>
    <w:rsid w:val="00586D22"/>
    <w:rsid w:val="00587907"/>
    <w:rsid w:val="005947BE"/>
    <w:rsid w:val="005A493C"/>
    <w:rsid w:val="005A5761"/>
    <w:rsid w:val="005A747E"/>
    <w:rsid w:val="005B116C"/>
    <w:rsid w:val="005B37D7"/>
    <w:rsid w:val="005B7A9D"/>
    <w:rsid w:val="005B7FDE"/>
    <w:rsid w:val="005C22B8"/>
    <w:rsid w:val="005D23E8"/>
    <w:rsid w:val="005D313F"/>
    <w:rsid w:val="005E5E53"/>
    <w:rsid w:val="005F350F"/>
    <w:rsid w:val="005F41EF"/>
    <w:rsid w:val="006013C2"/>
    <w:rsid w:val="00607E97"/>
    <w:rsid w:val="0061444D"/>
    <w:rsid w:val="00620935"/>
    <w:rsid w:val="00621631"/>
    <w:rsid w:val="00623803"/>
    <w:rsid w:val="0064029B"/>
    <w:rsid w:val="00644CA7"/>
    <w:rsid w:val="00647E21"/>
    <w:rsid w:val="006551C3"/>
    <w:rsid w:val="00655551"/>
    <w:rsid w:val="006578AF"/>
    <w:rsid w:val="00661A71"/>
    <w:rsid w:val="00663A1F"/>
    <w:rsid w:val="00670025"/>
    <w:rsid w:val="00672DD2"/>
    <w:rsid w:val="00677510"/>
    <w:rsid w:val="00685B33"/>
    <w:rsid w:val="006A2DD1"/>
    <w:rsid w:val="006A535D"/>
    <w:rsid w:val="006B48E0"/>
    <w:rsid w:val="006B633A"/>
    <w:rsid w:val="006C4E53"/>
    <w:rsid w:val="006D314F"/>
    <w:rsid w:val="006D7E5A"/>
    <w:rsid w:val="006F5A91"/>
    <w:rsid w:val="00716132"/>
    <w:rsid w:val="00717511"/>
    <w:rsid w:val="0072626F"/>
    <w:rsid w:val="007273A8"/>
    <w:rsid w:val="007366D6"/>
    <w:rsid w:val="00747D69"/>
    <w:rsid w:val="00751CE6"/>
    <w:rsid w:val="0075404B"/>
    <w:rsid w:val="00754E3B"/>
    <w:rsid w:val="00764099"/>
    <w:rsid w:val="00773B64"/>
    <w:rsid w:val="007762BF"/>
    <w:rsid w:val="00777478"/>
    <w:rsid w:val="007874BC"/>
    <w:rsid w:val="007B2E61"/>
    <w:rsid w:val="007B52F1"/>
    <w:rsid w:val="007B5595"/>
    <w:rsid w:val="007D0BCF"/>
    <w:rsid w:val="007D3DFE"/>
    <w:rsid w:val="007D77E2"/>
    <w:rsid w:val="007E2AA1"/>
    <w:rsid w:val="007F542B"/>
    <w:rsid w:val="008049B8"/>
    <w:rsid w:val="0081061D"/>
    <w:rsid w:val="00816D3F"/>
    <w:rsid w:val="00847085"/>
    <w:rsid w:val="00856C07"/>
    <w:rsid w:val="00862844"/>
    <w:rsid w:val="008659F5"/>
    <w:rsid w:val="00867AB3"/>
    <w:rsid w:val="00872C00"/>
    <w:rsid w:val="00875C69"/>
    <w:rsid w:val="008761A7"/>
    <w:rsid w:val="00880677"/>
    <w:rsid w:val="00884E39"/>
    <w:rsid w:val="008856B1"/>
    <w:rsid w:val="008920BB"/>
    <w:rsid w:val="008937EC"/>
    <w:rsid w:val="00893B93"/>
    <w:rsid w:val="00897DCE"/>
    <w:rsid w:val="008A2E6F"/>
    <w:rsid w:val="008A6EFF"/>
    <w:rsid w:val="008B60A5"/>
    <w:rsid w:val="008D07C5"/>
    <w:rsid w:val="008E6874"/>
    <w:rsid w:val="008F1ABD"/>
    <w:rsid w:val="008F1BD4"/>
    <w:rsid w:val="00902623"/>
    <w:rsid w:val="00906C28"/>
    <w:rsid w:val="00910AB9"/>
    <w:rsid w:val="00912991"/>
    <w:rsid w:val="00917559"/>
    <w:rsid w:val="00924E88"/>
    <w:rsid w:val="009269CF"/>
    <w:rsid w:val="009359D0"/>
    <w:rsid w:val="00936BDE"/>
    <w:rsid w:val="00946148"/>
    <w:rsid w:val="00946AA2"/>
    <w:rsid w:val="009527D4"/>
    <w:rsid w:val="00954C8A"/>
    <w:rsid w:val="00966595"/>
    <w:rsid w:val="00990C95"/>
    <w:rsid w:val="009A622D"/>
    <w:rsid w:val="009B0BD0"/>
    <w:rsid w:val="009B38E4"/>
    <w:rsid w:val="009C1C87"/>
    <w:rsid w:val="009C3C13"/>
    <w:rsid w:val="009D0407"/>
    <w:rsid w:val="009D1F8E"/>
    <w:rsid w:val="00A010B3"/>
    <w:rsid w:val="00A0307F"/>
    <w:rsid w:val="00A06303"/>
    <w:rsid w:val="00A12CCB"/>
    <w:rsid w:val="00A33B7B"/>
    <w:rsid w:val="00A33E0D"/>
    <w:rsid w:val="00A354ED"/>
    <w:rsid w:val="00A4544F"/>
    <w:rsid w:val="00A518BE"/>
    <w:rsid w:val="00A523FF"/>
    <w:rsid w:val="00A53830"/>
    <w:rsid w:val="00A71692"/>
    <w:rsid w:val="00AA17B6"/>
    <w:rsid w:val="00AA6C0A"/>
    <w:rsid w:val="00AC5896"/>
    <w:rsid w:val="00AC68E5"/>
    <w:rsid w:val="00AD164C"/>
    <w:rsid w:val="00AD4F06"/>
    <w:rsid w:val="00AD65A8"/>
    <w:rsid w:val="00AE6F29"/>
    <w:rsid w:val="00AF1286"/>
    <w:rsid w:val="00AF5DE6"/>
    <w:rsid w:val="00B00533"/>
    <w:rsid w:val="00B00C6E"/>
    <w:rsid w:val="00B05BA2"/>
    <w:rsid w:val="00B11CC3"/>
    <w:rsid w:val="00B13CF5"/>
    <w:rsid w:val="00B16FB2"/>
    <w:rsid w:val="00B17612"/>
    <w:rsid w:val="00B25685"/>
    <w:rsid w:val="00B33BA9"/>
    <w:rsid w:val="00B43465"/>
    <w:rsid w:val="00B4432F"/>
    <w:rsid w:val="00B52088"/>
    <w:rsid w:val="00B527E2"/>
    <w:rsid w:val="00B54817"/>
    <w:rsid w:val="00B6266F"/>
    <w:rsid w:val="00B678B1"/>
    <w:rsid w:val="00B71316"/>
    <w:rsid w:val="00B87557"/>
    <w:rsid w:val="00B95D01"/>
    <w:rsid w:val="00BA4317"/>
    <w:rsid w:val="00BA668D"/>
    <w:rsid w:val="00BB23E5"/>
    <w:rsid w:val="00BB33BB"/>
    <w:rsid w:val="00BB4ABB"/>
    <w:rsid w:val="00BC5684"/>
    <w:rsid w:val="00BC7AB7"/>
    <w:rsid w:val="00BF3C60"/>
    <w:rsid w:val="00BF7335"/>
    <w:rsid w:val="00BF7A9B"/>
    <w:rsid w:val="00C014F1"/>
    <w:rsid w:val="00C151CC"/>
    <w:rsid w:val="00C17936"/>
    <w:rsid w:val="00C227E5"/>
    <w:rsid w:val="00C267CF"/>
    <w:rsid w:val="00C267F5"/>
    <w:rsid w:val="00C27499"/>
    <w:rsid w:val="00C43AF7"/>
    <w:rsid w:val="00C45844"/>
    <w:rsid w:val="00C67996"/>
    <w:rsid w:val="00C67BE5"/>
    <w:rsid w:val="00C72ED8"/>
    <w:rsid w:val="00C91409"/>
    <w:rsid w:val="00CC71C8"/>
    <w:rsid w:val="00CD786A"/>
    <w:rsid w:val="00CD7F84"/>
    <w:rsid w:val="00D1516A"/>
    <w:rsid w:val="00D26642"/>
    <w:rsid w:val="00D37C6B"/>
    <w:rsid w:val="00D70E35"/>
    <w:rsid w:val="00DA0896"/>
    <w:rsid w:val="00DD2C3C"/>
    <w:rsid w:val="00DD5EA2"/>
    <w:rsid w:val="00DE178D"/>
    <w:rsid w:val="00DE71E6"/>
    <w:rsid w:val="00DE74D9"/>
    <w:rsid w:val="00DF1644"/>
    <w:rsid w:val="00DF2D94"/>
    <w:rsid w:val="00DF48D4"/>
    <w:rsid w:val="00DF4F21"/>
    <w:rsid w:val="00E002C7"/>
    <w:rsid w:val="00E04CB2"/>
    <w:rsid w:val="00E04DD4"/>
    <w:rsid w:val="00E151B1"/>
    <w:rsid w:val="00E31CEA"/>
    <w:rsid w:val="00E61AB3"/>
    <w:rsid w:val="00E62164"/>
    <w:rsid w:val="00E65655"/>
    <w:rsid w:val="00E85A81"/>
    <w:rsid w:val="00E90882"/>
    <w:rsid w:val="00E92204"/>
    <w:rsid w:val="00EA0EF8"/>
    <w:rsid w:val="00EA1FB1"/>
    <w:rsid w:val="00EA398D"/>
    <w:rsid w:val="00EA4FD2"/>
    <w:rsid w:val="00EB0526"/>
    <w:rsid w:val="00EC1264"/>
    <w:rsid w:val="00EC544D"/>
    <w:rsid w:val="00ED6A3D"/>
    <w:rsid w:val="00EE0F8D"/>
    <w:rsid w:val="00EF1E32"/>
    <w:rsid w:val="00EF5C34"/>
    <w:rsid w:val="00F07F79"/>
    <w:rsid w:val="00F11874"/>
    <w:rsid w:val="00F16887"/>
    <w:rsid w:val="00F22DB8"/>
    <w:rsid w:val="00F2459A"/>
    <w:rsid w:val="00F32B21"/>
    <w:rsid w:val="00F32EBE"/>
    <w:rsid w:val="00F35A16"/>
    <w:rsid w:val="00F46DF4"/>
    <w:rsid w:val="00F53A9D"/>
    <w:rsid w:val="00F6071E"/>
    <w:rsid w:val="00F6144F"/>
    <w:rsid w:val="00F620CA"/>
    <w:rsid w:val="00F70C16"/>
    <w:rsid w:val="00FA38E3"/>
    <w:rsid w:val="00FA7409"/>
    <w:rsid w:val="00FB2A70"/>
    <w:rsid w:val="00FB50C8"/>
    <w:rsid w:val="00FD0FD6"/>
    <w:rsid w:val="00FD2EA3"/>
    <w:rsid w:val="00FE3F53"/>
    <w:rsid w:val="00FE4074"/>
    <w:rsid w:val="00FE44CB"/>
    <w:rsid w:val="00FF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5D37B8"/>
  <w15:chartTrackingRefBased/>
  <w15:docId w15:val="{1FA7584A-11DF-44DF-87BC-CD486287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9560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4048B0"/>
    <w:pPr>
      <w:spacing w:before="120"/>
      <w:outlineLvl w:val="0"/>
    </w:pPr>
    <w:rPr>
      <w:rFonts w:cstheme="majorHAnsi"/>
      <w:caps/>
      <w:color w:val="FFFFFF" w:themeColor="background1"/>
      <w:spacing w:val="80"/>
      <w:sz w:val="72"/>
      <w:szCs w:val="96"/>
    </w:rPr>
  </w:style>
  <w:style w:type="paragraph" w:styleId="Heading2">
    <w:name w:val="heading 2"/>
    <w:basedOn w:val="Normal"/>
    <w:next w:val="Normal"/>
    <w:link w:val="Heading2Char"/>
    <w:uiPriority w:val="1"/>
    <w:qFormat/>
    <w:rsid w:val="004048B0"/>
    <w:pPr>
      <w:spacing w:before="120"/>
      <w:outlineLvl w:val="1"/>
    </w:pPr>
    <w:rPr>
      <w:caps/>
      <w:spacing w:val="80"/>
      <w:sz w:val="72"/>
      <w:szCs w:val="72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4048B0"/>
    <w:pPr>
      <w:outlineLvl w:val="2"/>
    </w:pPr>
    <w:rPr>
      <w:b/>
      <w:bCs/>
      <w:noProof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3D2A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4048B0"/>
    <w:rPr>
      <w:rFonts w:cstheme="majorHAnsi"/>
      <w:caps/>
      <w:color w:val="FFFFFF" w:themeColor="background1"/>
      <w:spacing w:val="80"/>
      <w:sz w:val="72"/>
      <w:szCs w:val="96"/>
    </w:rPr>
  </w:style>
  <w:style w:type="character" w:customStyle="1" w:styleId="Heading2Char">
    <w:name w:val="Heading 2 Char"/>
    <w:basedOn w:val="DefaultParagraphFont"/>
    <w:link w:val="Heading2"/>
    <w:uiPriority w:val="1"/>
    <w:rsid w:val="004048B0"/>
    <w:rPr>
      <w:caps/>
      <w:spacing w:val="80"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2"/>
    <w:rsid w:val="004048B0"/>
    <w:rPr>
      <w:b/>
      <w:bCs/>
      <w:caps/>
      <w:noProof/>
      <w:spacing w:val="80"/>
      <w:sz w:val="36"/>
      <w:szCs w:val="32"/>
    </w:rPr>
  </w:style>
  <w:style w:type="paragraph" w:styleId="Subtitle">
    <w:name w:val="Subtitle"/>
    <w:basedOn w:val="Heading3"/>
    <w:next w:val="Normal"/>
    <w:link w:val="SubtitleChar"/>
    <w:uiPriority w:val="9"/>
    <w:rsid w:val="005B116C"/>
    <w:pPr>
      <w:framePr w:wrap="auto" w:vAnchor="text" w:hAnchor="margin" w:y="203"/>
      <w:jc w:val="center"/>
    </w:pPr>
    <w:rPr>
      <w:color w:val="FFFFFF" w:themeColor="background1"/>
    </w:rPr>
  </w:style>
  <w:style w:type="character" w:customStyle="1" w:styleId="SubtitleChar">
    <w:name w:val="Subtitle Char"/>
    <w:basedOn w:val="DefaultParagraphFont"/>
    <w:link w:val="Subtitle"/>
    <w:uiPriority w:val="9"/>
    <w:rsid w:val="005B116C"/>
    <w:rPr>
      <w:b/>
      <w:bCs/>
      <w:caps/>
      <w:noProof/>
      <w:color w:val="FFFFFF" w:themeColor="background1"/>
      <w:spacing w:val="80"/>
      <w:sz w:val="36"/>
      <w:szCs w:val="32"/>
    </w:rPr>
  </w:style>
  <w:style w:type="paragraph" w:styleId="Header">
    <w:name w:val="header"/>
    <w:basedOn w:val="Normal"/>
    <w:link w:val="HeaderChar"/>
    <w:uiPriority w:val="99"/>
    <w:semiHidden/>
    <w:rsid w:val="006B63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0D36"/>
  </w:style>
  <w:style w:type="paragraph" w:styleId="Footer">
    <w:name w:val="footer"/>
    <w:basedOn w:val="Normal"/>
    <w:link w:val="FooterChar"/>
    <w:uiPriority w:val="99"/>
    <w:qFormat/>
    <w:rsid w:val="006F5A91"/>
    <w:pPr>
      <w:tabs>
        <w:tab w:val="center" w:pos="4680"/>
        <w:tab w:val="right" w:pos="9360"/>
      </w:tabs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110D36"/>
  </w:style>
  <w:style w:type="table" w:styleId="PlainTable2">
    <w:name w:val="Plain Table 2"/>
    <w:basedOn w:val="TableNormal"/>
    <w:uiPriority w:val="42"/>
    <w:rsid w:val="00CC71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qFormat/>
    <w:rsid w:val="0010133A"/>
    <w:rPr>
      <w:sz w:val="20"/>
    </w:rPr>
  </w:style>
  <w:style w:type="paragraph" w:styleId="Title">
    <w:name w:val="Title"/>
    <w:basedOn w:val="Normal"/>
    <w:next w:val="Normal"/>
    <w:link w:val="TitleChar"/>
    <w:qFormat/>
    <w:rsid w:val="005431C3"/>
    <w:pPr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5431C3"/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paragraph" w:styleId="Quote">
    <w:name w:val="Quote"/>
    <w:basedOn w:val="Normal"/>
    <w:next w:val="Normal"/>
    <w:link w:val="QuoteChar"/>
    <w:uiPriority w:val="10"/>
    <w:qFormat/>
    <w:rsid w:val="004D4384"/>
    <w:pPr>
      <w:spacing w:before="200"/>
      <w:ind w:left="288" w:right="288"/>
    </w:pPr>
    <w:rPr>
      <w:b/>
      <w:iCs/>
      <w:color w:val="404040" w:themeColor="text1" w:themeTint="BF"/>
      <w:sz w:val="56"/>
      <w:szCs w:val="24"/>
    </w:rPr>
  </w:style>
  <w:style w:type="character" w:customStyle="1" w:styleId="QuoteChar">
    <w:name w:val="Quote Char"/>
    <w:basedOn w:val="DefaultParagraphFont"/>
    <w:link w:val="Quote"/>
    <w:uiPriority w:val="10"/>
    <w:rsid w:val="004D4384"/>
    <w:rPr>
      <w:b/>
      <w:iCs/>
      <w:color w:val="404040" w:themeColor="text1" w:themeTint="BF"/>
      <w:sz w:val="56"/>
      <w:szCs w:val="24"/>
    </w:rPr>
  </w:style>
  <w:style w:type="character" w:styleId="PlaceholderText">
    <w:name w:val="Placeholder Text"/>
    <w:basedOn w:val="DefaultParagraphFont"/>
    <w:uiPriority w:val="99"/>
    <w:semiHidden/>
    <w:rsid w:val="000D1DA3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D36"/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paragraph" w:customStyle="1" w:styleId="NormalBold">
    <w:name w:val="Normal Bold"/>
    <w:basedOn w:val="Normal"/>
    <w:uiPriority w:val="8"/>
    <w:qFormat/>
    <w:rsid w:val="00EA0EF8"/>
    <w:rPr>
      <w:b/>
      <w:bCs/>
      <w:color w:val="FFFFFF" w:themeColor="background1"/>
    </w:rPr>
  </w:style>
  <w:style w:type="paragraph" w:customStyle="1" w:styleId="TitleOption1">
    <w:name w:val="TitleOption1"/>
    <w:basedOn w:val="Title"/>
    <w:uiPriority w:val="4"/>
    <w:semiHidden/>
    <w:rsid w:val="006F5A91"/>
    <w:rPr>
      <w:color w:val="E99757" w:themeColor="accent2"/>
    </w:rPr>
  </w:style>
  <w:style w:type="paragraph" w:customStyle="1" w:styleId="TitleOption2">
    <w:name w:val="TitleOption2"/>
    <w:basedOn w:val="Title"/>
    <w:uiPriority w:val="5"/>
    <w:semiHidden/>
    <w:rsid w:val="00110D36"/>
    <w:rPr>
      <w:color w:val="A53F52" w:themeColor="accent1"/>
    </w:rPr>
  </w:style>
  <w:style w:type="paragraph" w:customStyle="1" w:styleId="TitleOption3">
    <w:name w:val="TitleOption3"/>
    <w:basedOn w:val="Title"/>
    <w:uiPriority w:val="6"/>
    <w:semiHidden/>
    <w:rsid w:val="00110D36"/>
    <w:rPr>
      <w:color w:val="2C2153" w:themeColor="accent4"/>
    </w:rPr>
  </w:style>
  <w:style w:type="character" w:styleId="CommentReference">
    <w:name w:val="annotation reference"/>
    <w:basedOn w:val="DefaultParagraphFont"/>
    <w:uiPriority w:val="99"/>
    <w:semiHidden/>
    <w:rsid w:val="00C014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014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4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4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4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4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F1"/>
    <w:rPr>
      <w:rFonts w:ascii="Segoe UI" w:hAnsi="Segoe UI" w:cs="Segoe UI"/>
      <w:sz w:val="18"/>
      <w:szCs w:val="18"/>
    </w:rPr>
  </w:style>
  <w:style w:type="paragraph" w:customStyle="1" w:styleId="TableLeft1">
    <w:name w:val="Table Left 1"/>
    <w:basedOn w:val="Normal"/>
    <w:uiPriority w:val="7"/>
    <w:qFormat/>
    <w:rsid w:val="00133F58"/>
    <w:pPr>
      <w:spacing w:before="120"/>
    </w:pPr>
    <w:rPr>
      <w:color w:val="E99757" w:themeColor="accent2"/>
      <w:spacing w:val="40"/>
      <w:kern w:val="28"/>
      <w:sz w:val="28"/>
    </w:rPr>
  </w:style>
  <w:style w:type="paragraph" w:customStyle="1" w:styleId="TableLeft2">
    <w:name w:val="Table Left 2"/>
    <w:basedOn w:val="Normal"/>
    <w:uiPriority w:val="7"/>
    <w:qFormat/>
    <w:rsid w:val="00133F58"/>
    <w:pPr>
      <w:spacing w:before="120"/>
    </w:pPr>
    <w:rPr>
      <w:color w:val="A53F52" w:themeColor="accent1"/>
      <w:spacing w:val="40"/>
      <w:kern w:val="28"/>
      <w:sz w:val="28"/>
    </w:rPr>
  </w:style>
  <w:style w:type="paragraph" w:customStyle="1" w:styleId="TableLeft3">
    <w:name w:val="Table Left 3"/>
    <w:basedOn w:val="Normal"/>
    <w:uiPriority w:val="7"/>
    <w:qFormat/>
    <w:rsid w:val="00133F58"/>
    <w:pPr>
      <w:spacing w:before="120"/>
    </w:pPr>
    <w:rPr>
      <w:color w:val="44546A" w:themeColor="text2"/>
      <w:spacing w:val="40"/>
      <w:kern w:val="28"/>
      <w:sz w:val="28"/>
    </w:rPr>
  </w:style>
  <w:style w:type="paragraph" w:customStyle="1" w:styleId="TableData">
    <w:name w:val="Table Data"/>
    <w:basedOn w:val="Normal"/>
    <w:uiPriority w:val="7"/>
    <w:qFormat/>
    <w:rsid w:val="006013C2"/>
    <w:pPr>
      <w:jc w:val="center"/>
    </w:pPr>
    <w:rPr>
      <w:color w:val="000000" w:themeColor="text1"/>
    </w:rPr>
  </w:style>
  <w:style w:type="paragraph" w:customStyle="1" w:styleId="TableHeader">
    <w:name w:val="Table Header"/>
    <w:basedOn w:val="Normal"/>
    <w:uiPriority w:val="7"/>
    <w:qFormat/>
    <w:rsid w:val="007366D6"/>
    <w:pPr>
      <w:jc w:val="center"/>
    </w:pPr>
    <w:rPr>
      <w:color w:val="000000" w:themeColor="text1"/>
      <w:spacing w:val="40"/>
      <w:kern w:val="28"/>
      <w:sz w:val="28"/>
    </w:rPr>
  </w:style>
  <w:style w:type="paragraph" w:customStyle="1" w:styleId="ListHeader">
    <w:name w:val="List Header"/>
    <w:basedOn w:val="Normal"/>
    <w:uiPriority w:val="7"/>
    <w:qFormat/>
    <w:rsid w:val="0053179B"/>
    <w:pPr>
      <w:spacing w:before="80"/>
    </w:pPr>
    <w:rPr>
      <w:spacing w:val="40"/>
      <w:kern w:val="28"/>
      <w:sz w:val="28"/>
    </w:rPr>
  </w:style>
  <w:style w:type="paragraph" w:customStyle="1" w:styleId="Bullets">
    <w:name w:val="Bullets"/>
    <w:basedOn w:val="Normal"/>
    <w:uiPriority w:val="7"/>
    <w:qFormat/>
    <w:rsid w:val="00C17936"/>
    <w:pPr>
      <w:numPr>
        <w:numId w:val="7"/>
      </w:numPr>
      <w:spacing w:before="120"/>
      <w:ind w:left="360"/>
    </w:pPr>
  </w:style>
  <w:style w:type="paragraph" w:customStyle="1" w:styleId="CoverInfo">
    <w:name w:val="Cover Info"/>
    <w:basedOn w:val="Normal"/>
    <w:uiPriority w:val="2"/>
    <w:qFormat/>
    <w:rsid w:val="0010133A"/>
    <w:pPr>
      <w:spacing w:before="120"/>
      <w:jc w:val="center"/>
    </w:pPr>
    <w:rPr>
      <w:color w:val="FFFFFF" w:themeColor="background1"/>
      <w:spacing w:val="40"/>
      <w:kern w:val="28"/>
      <w:sz w:val="28"/>
    </w:rPr>
  </w:style>
  <w:style w:type="paragraph" w:styleId="EndnoteText">
    <w:name w:val="endnote text"/>
    <w:basedOn w:val="Normal"/>
    <w:link w:val="EndnoteTextChar"/>
    <w:uiPriority w:val="99"/>
    <w:semiHidden/>
    <w:rsid w:val="000858D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58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rsid w:val="000858D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58DB"/>
    <w:rPr>
      <w:color w:val="3A383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8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rsid w:val="00DD5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sv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sv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sv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svg"/><Relationship Id="rId30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kaggle.com/datasets/S%C3%ADrio-Libanes/covid1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tt\AppData\Roaming\Microsoft\Templates\Modern%20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5BD064FB9E34CD3A9E11E3539597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84F3B1-46E8-4889-B06E-DF6F7BA3A0A0}"/>
      </w:docPartPr>
      <w:docPartBody>
        <w:p w:rsidR="00701426" w:rsidRDefault="00701426">
          <w:pPr>
            <w:pStyle w:val="45BD064FB9E34CD3A9E11E3539597CFC"/>
          </w:pPr>
          <w:r w:rsidRPr="004048B0">
            <w:rPr>
              <w:noProof/>
            </w:rPr>
            <w:t>|</w:t>
          </w:r>
        </w:p>
      </w:docPartBody>
    </w:docPart>
    <w:docPart>
      <w:docPartPr>
        <w:name w:val="1118D481A6044314A4B5CBB51EBD1B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45B79-4E66-4D8F-AC70-6532476024B0}"/>
      </w:docPartPr>
      <w:docPartBody>
        <w:p w:rsidR="00701426" w:rsidRDefault="00701426">
          <w:pPr>
            <w:pStyle w:val="1118D481A6044314A4B5CBB51EBD1B48"/>
          </w:pPr>
          <w:r w:rsidRPr="004048B0">
            <w:t>Introduction</w:t>
          </w:r>
        </w:p>
      </w:docPartBody>
    </w:docPart>
    <w:docPart>
      <w:docPartPr>
        <w:name w:val="3380E8323F4B4FBEA2B9A049F364E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E2ECF-649D-45CA-A36F-EB918C1D7E0B}"/>
      </w:docPartPr>
      <w:docPartBody>
        <w:p w:rsidR="00701426" w:rsidRDefault="00701426" w:rsidP="00701426">
          <w:pPr>
            <w:pStyle w:val="3380E8323F4B4FBEA2B9A049F364E079"/>
          </w:pPr>
          <w:r w:rsidRPr="004048B0">
            <w:t>Figure 1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D0FFE"/>
    <w:multiLevelType w:val="hybridMultilevel"/>
    <w:tmpl w:val="755E11E0"/>
    <w:lvl w:ilvl="0" w:tplc="BA025B48">
      <w:start w:val="1"/>
      <w:numFmt w:val="bullet"/>
      <w:pStyle w:val="Bullet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977840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26"/>
    <w:rsid w:val="0045233E"/>
    <w:rsid w:val="0070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spacing w:before="120" w:after="0" w:line="240" w:lineRule="auto"/>
      <w:outlineLvl w:val="1"/>
    </w:pPr>
    <w:rPr>
      <w:rFonts w:eastAsiaTheme="minorHAnsi"/>
      <w:caps/>
      <w:spacing w:val="80"/>
      <w:kern w:val="0"/>
      <w:sz w:val="72"/>
      <w:szCs w:val="7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kern w:val="0"/>
      <w:sz w:val="9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aps/>
      <w:color w:val="FFFFFF" w:themeColor="background1"/>
      <w:kern w:val="0"/>
      <w:sz w:val="96"/>
      <w:szCs w:val="56"/>
      <w14:ligatures w14:val="none"/>
    </w:rPr>
  </w:style>
  <w:style w:type="paragraph" w:customStyle="1" w:styleId="B181E42222194550883F50FF1D2B66EF">
    <w:name w:val="B181E42222194550883F50FF1D2B66EF"/>
  </w:style>
  <w:style w:type="paragraph" w:styleId="Subtitle">
    <w:name w:val="Subtitle"/>
    <w:basedOn w:val="Heading3"/>
    <w:next w:val="Normal"/>
    <w:link w:val="SubtitleChar"/>
    <w:uiPriority w:val="9"/>
    <w:pPr>
      <w:keepNext w:val="0"/>
      <w:keepLines w:val="0"/>
      <w:framePr w:wrap="auto" w:vAnchor="text" w:hAnchor="margin" w:y="203"/>
      <w:spacing w:before="120" w:after="0" w:line="240" w:lineRule="auto"/>
      <w:jc w:val="center"/>
    </w:pPr>
    <w:rPr>
      <w:rFonts w:eastAsiaTheme="minorHAnsi" w:cstheme="minorBidi"/>
      <w:b/>
      <w:bCs/>
      <w:caps/>
      <w:noProof/>
      <w:color w:val="FFFFFF" w:themeColor="background1"/>
      <w:spacing w:val="80"/>
      <w:kern w:val="0"/>
      <w:sz w:val="36"/>
      <w:szCs w:val="3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9"/>
    <w:rPr>
      <w:rFonts w:eastAsiaTheme="minorHAnsi"/>
      <w:b/>
      <w:bCs/>
      <w:caps/>
      <w:noProof/>
      <w:color w:val="FFFFFF" w:themeColor="background1"/>
      <w:spacing w:val="80"/>
      <w:kern w:val="0"/>
      <w:sz w:val="36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7F2E8BB780864500A12C23A381B75CC0">
    <w:name w:val="7F2E8BB780864500A12C23A381B75C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CAD53F10BF647109368BC5C8331A739">
    <w:name w:val="1CAD53F10BF647109368BC5C8331A739"/>
  </w:style>
  <w:style w:type="paragraph" w:customStyle="1" w:styleId="45BD064FB9E34CD3A9E11E3539597CFC">
    <w:name w:val="45BD064FB9E34CD3A9E11E3539597CFC"/>
  </w:style>
  <w:style w:type="paragraph" w:customStyle="1" w:styleId="C02AB5BC98E24BAD865998FF8EBDEBE6">
    <w:name w:val="C02AB5BC98E24BAD865998FF8EBDEBE6"/>
  </w:style>
  <w:style w:type="paragraph" w:customStyle="1" w:styleId="CEA539D1F0814CF5AF39ED5BB26AB517">
    <w:name w:val="CEA539D1F0814CF5AF39ED5BB26AB517"/>
  </w:style>
  <w:style w:type="paragraph" w:customStyle="1" w:styleId="NormalBold">
    <w:name w:val="Normal Bold"/>
    <w:basedOn w:val="Normal"/>
    <w:uiPriority w:val="8"/>
    <w:qFormat/>
    <w:rsid w:val="00701426"/>
    <w:pPr>
      <w:spacing w:after="0" w:line="240" w:lineRule="auto"/>
    </w:pPr>
    <w:rPr>
      <w:rFonts w:eastAsiaTheme="minorHAnsi"/>
      <w:b/>
      <w:bCs/>
      <w:color w:val="FFFFFF" w:themeColor="background1"/>
      <w:kern w:val="0"/>
      <w:sz w:val="22"/>
      <w:szCs w:val="22"/>
      <w14:ligatures w14:val="none"/>
    </w:rPr>
  </w:style>
  <w:style w:type="paragraph" w:customStyle="1" w:styleId="AB2A649121724474BCF42025F978715C">
    <w:name w:val="AB2A649121724474BCF42025F978715C"/>
  </w:style>
  <w:style w:type="paragraph" w:customStyle="1" w:styleId="1118D481A6044314A4B5CBB51EBD1B48">
    <w:name w:val="1118D481A6044314A4B5CBB51EBD1B48"/>
  </w:style>
  <w:style w:type="paragraph" w:customStyle="1" w:styleId="5E393D766C90447DBE98C90B9340D9AC">
    <w:name w:val="5E393D766C90447DBE98C90B9340D9AC"/>
  </w:style>
  <w:style w:type="paragraph" w:customStyle="1" w:styleId="17F099D9487D43FEA0BE8AA979D45F7C">
    <w:name w:val="17F099D9487D43FEA0BE8AA979D45F7C"/>
  </w:style>
  <w:style w:type="paragraph" w:customStyle="1" w:styleId="7EAE9F26C8B846A594D9CB708DEE4B17">
    <w:name w:val="7EAE9F26C8B846A594D9CB708DEE4B17"/>
  </w:style>
  <w:style w:type="paragraph" w:customStyle="1" w:styleId="6D07625D8A7B463A9D96869C7003196C">
    <w:name w:val="6D07625D8A7B463A9D96869C7003196C"/>
  </w:style>
  <w:style w:type="paragraph" w:customStyle="1" w:styleId="A70190FC9A5246068FAFBAEECB2A3172">
    <w:name w:val="A70190FC9A5246068FAFBAEECB2A3172"/>
  </w:style>
  <w:style w:type="paragraph" w:customStyle="1" w:styleId="29ABAB196572401980317906EB1D6937">
    <w:name w:val="29ABAB196572401980317906EB1D6937"/>
  </w:style>
  <w:style w:type="paragraph" w:customStyle="1" w:styleId="ListHeader">
    <w:name w:val="List Header"/>
    <w:basedOn w:val="Normal"/>
    <w:uiPriority w:val="7"/>
    <w:qFormat/>
    <w:pPr>
      <w:spacing w:before="80" w:after="0" w:line="240" w:lineRule="auto"/>
    </w:pPr>
    <w:rPr>
      <w:rFonts w:eastAsiaTheme="minorHAnsi"/>
      <w:spacing w:val="40"/>
      <w:kern w:val="28"/>
      <w:sz w:val="28"/>
      <w:szCs w:val="22"/>
      <w14:ligatures w14:val="none"/>
    </w:rPr>
  </w:style>
  <w:style w:type="paragraph" w:customStyle="1" w:styleId="CE77AFB949E747569BBA3AE14B1FCDA9">
    <w:name w:val="CE77AFB949E747569BBA3AE14B1FCDA9"/>
  </w:style>
  <w:style w:type="paragraph" w:customStyle="1" w:styleId="Bullets">
    <w:name w:val="Bullets"/>
    <w:basedOn w:val="Normal"/>
    <w:uiPriority w:val="7"/>
    <w:qFormat/>
    <w:pPr>
      <w:numPr>
        <w:numId w:val="1"/>
      </w:numPr>
      <w:spacing w:before="120" w:after="0" w:line="240" w:lineRule="auto"/>
      <w:ind w:left="360"/>
    </w:pPr>
    <w:rPr>
      <w:rFonts w:eastAsiaTheme="minorHAnsi"/>
      <w:kern w:val="0"/>
      <w:sz w:val="22"/>
      <w:szCs w:val="22"/>
      <w14:ligatures w14:val="none"/>
    </w:rPr>
  </w:style>
  <w:style w:type="paragraph" w:customStyle="1" w:styleId="F6CF5A1F87754E3B9051A2F8F49AC699">
    <w:name w:val="F6CF5A1F87754E3B9051A2F8F49AC699"/>
  </w:style>
  <w:style w:type="paragraph" w:customStyle="1" w:styleId="1172909EC3AF47DE9387CAEDC8A4FB2A">
    <w:name w:val="1172909EC3AF47DE9387CAEDC8A4FB2A"/>
  </w:style>
  <w:style w:type="paragraph" w:customStyle="1" w:styleId="19711DF4FE594ACEB61C0F1ADC0D5C0D">
    <w:name w:val="19711DF4FE594ACEB61C0F1ADC0D5C0D"/>
  </w:style>
  <w:style w:type="paragraph" w:customStyle="1" w:styleId="C5D7E6D6765B4B0699A8EFD92716EB3C">
    <w:name w:val="C5D7E6D6765B4B0699A8EFD92716EB3C"/>
  </w:style>
  <w:style w:type="paragraph" w:customStyle="1" w:styleId="B5FA881B1ACA4D3CBD85BA3B64436A56">
    <w:name w:val="B5FA881B1ACA4D3CBD85BA3B64436A56"/>
  </w:style>
  <w:style w:type="paragraph" w:customStyle="1" w:styleId="DCF1942B261948F19466D93755F66E50">
    <w:name w:val="DCF1942B261948F19466D93755F66E50"/>
  </w:style>
  <w:style w:type="paragraph" w:customStyle="1" w:styleId="B4A173DA3FDE463B84E3CBAFA21CE556">
    <w:name w:val="B4A173DA3FDE463B84E3CBAFA21CE556"/>
  </w:style>
  <w:style w:type="paragraph" w:customStyle="1" w:styleId="8822A66EDD3F442392B969F0C3AB4C5E">
    <w:name w:val="8822A66EDD3F442392B969F0C3AB4C5E"/>
  </w:style>
  <w:style w:type="paragraph" w:customStyle="1" w:styleId="2167A498285B4641B76F329771782F8C">
    <w:name w:val="2167A498285B4641B76F329771782F8C"/>
  </w:style>
  <w:style w:type="paragraph" w:customStyle="1" w:styleId="C6335D5AAA384772A6501867D10FE931">
    <w:name w:val="C6335D5AAA384772A6501867D10FE931"/>
  </w:style>
  <w:style w:type="paragraph" w:customStyle="1" w:styleId="EDD63C7C438A4F6AA4DB27601C163C2A">
    <w:name w:val="EDD63C7C438A4F6AA4DB27601C163C2A"/>
  </w:style>
  <w:style w:type="paragraph" w:customStyle="1" w:styleId="9BBE86B7634E41DEB7BCCD26FA8AB907">
    <w:name w:val="9BBE86B7634E41DEB7BCCD26FA8AB907"/>
  </w:style>
  <w:style w:type="paragraph" w:customStyle="1" w:styleId="A3776120A5254E6F8BCAD72B426DAA72">
    <w:name w:val="A3776120A5254E6F8BCAD72B426DAA72"/>
  </w:style>
  <w:style w:type="paragraph" w:customStyle="1" w:styleId="F305EBB52A494F2C99C7022EA461CD12">
    <w:name w:val="F305EBB52A494F2C99C7022EA461CD12"/>
  </w:style>
  <w:style w:type="paragraph" w:customStyle="1" w:styleId="4B21DED0C2D64A32A3797D2335E4A1AE">
    <w:name w:val="4B21DED0C2D64A32A3797D2335E4A1AE"/>
  </w:style>
  <w:style w:type="character" w:customStyle="1" w:styleId="Heading2Char">
    <w:name w:val="Heading 2 Char"/>
    <w:basedOn w:val="DefaultParagraphFont"/>
    <w:link w:val="Heading2"/>
    <w:uiPriority w:val="1"/>
    <w:rPr>
      <w:rFonts w:eastAsiaTheme="minorHAnsi"/>
      <w:caps/>
      <w:spacing w:val="80"/>
      <w:kern w:val="0"/>
      <w:sz w:val="72"/>
      <w:szCs w:val="72"/>
      <w14:ligatures w14:val="none"/>
    </w:rPr>
  </w:style>
  <w:style w:type="paragraph" w:customStyle="1" w:styleId="6828700CAA4B4030A48E6AA6720D3EF8">
    <w:name w:val="6828700CAA4B4030A48E6AA6720D3EF8"/>
  </w:style>
  <w:style w:type="paragraph" w:customStyle="1" w:styleId="5A45F8A7F09046DEA0D0ADE00B8C9683">
    <w:name w:val="5A45F8A7F09046DEA0D0ADE00B8C9683"/>
  </w:style>
  <w:style w:type="paragraph" w:customStyle="1" w:styleId="679B5B754763499AB365571BE619EE8F">
    <w:name w:val="679B5B754763499AB365571BE619EE8F"/>
  </w:style>
  <w:style w:type="paragraph" w:customStyle="1" w:styleId="753E3B3DD0D247FE885C7B873B71FD40">
    <w:name w:val="753E3B3DD0D247FE885C7B873B71FD40"/>
  </w:style>
  <w:style w:type="paragraph" w:customStyle="1" w:styleId="1CCE2F67109C41C483B901AD63ED569F">
    <w:name w:val="1CCE2F67109C41C483B901AD63ED569F"/>
  </w:style>
  <w:style w:type="paragraph" w:customStyle="1" w:styleId="B2C84B70B50A4364BAF88D8CBB198A0C">
    <w:name w:val="B2C84B70B50A4364BAF88D8CBB198A0C"/>
  </w:style>
  <w:style w:type="paragraph" w:customStyle="1" w:styleId="05B69DB92DA84B0A80CA26D17F033370">
    <w:name w:val="05B69DB92DA84B0A80CA26D17F033370"/>
  </w:style>
  <w:style w:type="paragraph" w:customStyle="1" w:styleId="DC4F11304F2C4C46B9840017A3F90525">
    <w:name w:val="DC4F11304F2C4C46B9840017A3F90525"/>
  </w:style>
  <w:style w:type="paragraph" w:customStyle="1" w:styleId="7CBA3E2CDD254C1FBBE4E7BF2EEE2B6E">
    <w:name w:val="7CBA3E2CDD254C1FBBE4E7BF2EEE2B6E"/>
  </w:style>
  <w:style w:type="paragraph" w:customStyle="1" w:styleId="3D8D8F3D213D47DB8C99C6E7F3D1D039">
    <w:name w:val="3D8D8F3D213D47DB8C99C6E7F3D1D039"/>
  </w:style>
  <w:style w:type="paragraph" w:customStyle="1" w:styleId="3880672D817F498B8B646E46580D3516">
    <w:name w:val="3880672D817F498B8B646E46580D3516"/>
  </w:style>
  <w:style w:type="paragraph" w:customStyle="1" w:styleId="E7A9C057FE064BE7B78CB3E2B3EEDA3F">
    <w:name w:val="E7A9C057FE064BE7B78CB3E2B3EEDA3F"/>
  </w:style>
  <w:style w:type="paragraph" w:customStyle="1" w:styleId="DC6AB0C7C957482A89629803DF375617">
    <w:name w:val="DC6AB0C7C957482A89629803DF375617"/>
  </w:style>
  <w:style w:type="paragraph" w:customStyle="1" w:styleId="146AF4A47E514C73ACE6C67C0995D36E">
    <w:name w:val="146AF4A47E514C73ACE6C67C0995D36E"/>
  </w:style>
  <w:style w:type="paragraph" w:customStyle="1" w:styleId="CD27A01059144FA59021F2FCF64A2D31">
    <w:name w:val="CD27A01059144FA59021F2FCF64A2D31"/>
  </w:style>
  <w:style w:type="paragraph" w:customStyle="1" w:styleId="6C6B58BB6B634DC6A44B9D7E0051B25B">
    <w:name w:val="6C6B58BB6B634DC6A44B9D7E0051B25B"/>
  </w:style>
  <w:style w:type="paragraph" w:customStyle="1" w:styleId="EAE8FCBB05824B08B7DC334CB82F098E">
    <w:name w:val="EAE8FCBB05824B08B7DC334CB82F098E"/>
  </w:style>
  <w:style w:type="paragraph" w:customStyle="1" w:styleId="B9E4DB8B727245B89D86FE1EFD7BB37A">
    <w:name w:val="B9E4DB8B727245B89D86FE1EFD7BB37A"/>
  </w:style>
  <w:style w:type="paragraph" w:customStyle="1" w:styleId="7A098D6ACC614B5F9F9533B848BC17BA">
    <w:name w:val="7A098D6ACC614B5F9F9533B848BC17BA"/>
  </w:style>
  <w:style w:type="paragraph" w:customStyle="1" w:styleId="B71D58178F6C4C06AAE87C1E8CB3D4B7">
    <w:name w:val="B71D58178F6C4C06AAE87C1E8CB3D4B7"/>
  </w:style>
  <w:style w:type="paragraph" w:customStyle="1" w:styleId="38B6E31404774E5180D5AB2F0100840E">
    <w:name w:val="38B6E31404774E5180D5AB2F0100840E"/>
  </w:style>
  <w:style w:type="paragraph" w:customStyle="1" w:styleId="3773DC8257034B19BFF8B14011AE409A">
    <w:name w:val="3773DC8257034B19BFF8B14011AE409A"/>
    <w:rsid w:val="00701426"/>
  </w:style>
  <w:style w:type="paragraph" w:customStyle="1" w:styleId="B4908984526B4B55A8568BF8D9CF5F55">
    <w:name w:val="B4908984526B4B55A8568BF8D9CF5F55"/>
    <w:rsid w:val="00701426"/>
  </w:style>
  <w:style w:type="paragraph" w:customStyle="1" w:styleId="5DB99D226ACD41C098BCC3859C490AE2">
    <w:name w:val="5DB99D226ACD41C098BCC3859C490AE2"/>
    <w:rsid w:val="00701426"/>
  </w:style>
  <w:style w:type="paragraph" w:customStyle="1" w:styleId="8F272A508A954A3097BADB5190F38EEA">
    <w:name w:val="8F272A508A954A3097BADB5190F38EEA"/>
    <w:rsid w:val="00701426"/>
  </w:style>
  <w:style w:type="paragraph" w:customStyle="1" w:styleId="3380E8323F4B4FBEA2B9A049F364E079">
    <w:name w:val="3380E8323F4B4FBEA2B9A049F364E079"/>
    <w:rsid w:val="00701426"/>
  </w:style>
  <w:style w:type="paragraph" w:customStyle="1" w:styleId="85438398DD0D48E48C92577106A19DDF">
    <w:name w:val="85438398DD0D48E48C92577106A19DDF"/>
    <w:rsid w:val="00701426"/>
  </w:style>
  <w:style w:type="paragraph" w:customStyle="1" w:styleId="8CA708F96EB841408F54611489A0BDA3">
    <w:name w:val="8CA708F96EB841408F54611489A0BDA3"/>
    <w:rsid w:val="00701426"/>
  </w:style>
  <w:style w:type="paragraph" w:customStyle="1" w:styleId="0F6D3B2C3A8A4A108EFD9B75CD4148F1">
    <w:name w:val="0F6D3B2C3A8A4A108EFD9B75CD4148F1"/>
    <w:rsid w:val="00701426"/>
  </w:style>
  <w:style w:type="paragraph" w:customStyle="1" w:styleId="2866484CED7B4D23BDC9FA402EA37E79">
    <w:name w:val="2866484CED7B4D23BDC9FA402EA37E79"/>
    <w:rsid w:val="00701426"/>
  </w:style>
  <w:style w:type="paragraph" w:customStyle="1" w:styleId="6D6A6298DA0C4B0F85EFDAC1CD5304A4">
    <w:name w:val="6D6A6298DA0C4B0F85EFDAC1CD5304A4"/>
    <w:rsid w:val="00701426"/>
  </w:style>
  <w:style w:type="paragraph" w:customStyle="1" w:styleId="E7B5839A7F5849C99EA53F6D7B38A4E3">
    <w:name w:val="E7B5839A7F5849C99EA53F6D7B38A4E3"/>
    <w:rsid w:val="00701426"/>
  </w:style>
  <w:style w:type="paragraph" w:customStyle="1" w:styleId="AC741255E918465DAAEDEAE3D4E71F68">
    <w:name w:val="AC741255E918465DAAEDEAE3D4E71F68"/>
    <w:rsid w:val="007014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c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53F52"/>
      </a:accent1>
      <a:accent2>
        <a:srgbClr val="E99757"/>
      </a:accent2>
      <a:accent3>
        <a:srgbClr val="2F3342"/>
      </a:accent3>
      <a:accent4>
        <a:srgbClr val="2C2153"/>
      </a:accent4>
      <a:accent5>
        <a:srgbClr val="01023B"/>
      </a:accent5>
      <a:accent6>
        <a:srgbClr val="7F7F7F"/>
      </a:accent6>
      <a:hlink>
        <a:srgbClr val="3A3838"/>
      </a:hlink>
      <a:folHlink>
        <a:srgbClr val="D0CECE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6AAF0-D252-4FF8-9991-A44B35548C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13D0F0-3CCF-4486-969B-CD1E58AD8FD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F3D3D9D-0340-4753-8F4F-1DD1E7772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4DBCAC-6DFF-4A41-828A-4E1C226BF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business report</Template>
  <TotalTime>587</TotalTime>
  <Pages>9</Pages>
  <Words>1579</Words>
  <Characters>9003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Brown</dc:creator>
  <cp:keywords/>
  <dc:description/>
  <cp:lastModifiedBy>Brittany Brown</cp:lastModifiedBy>
  <cp:revision>3</cp:revision>
  <dcterms:created xsi:type="dcterms:W3CDTF">2024-05-25T18:45:00Z</dcterms:created>
  <dcterms:modified xsi:type="dcterms:W3CDTF">2024-05-26T04:33:00Z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